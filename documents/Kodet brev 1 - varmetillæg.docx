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604542"/>
    <w:bookmarkStart w:id="1" w:name="_Hlk19101071"/>
    <w:p w14:paraId="070DBCFB" w14:textId="77777777" w:rsidR="006654B1" w:rsidRPr="006654B1" w:rsidRDefault="006654B1" w:rsidP="006654B1">
      <w:r w:rsidRPr="006654B1">
        <w:fldChar w:fldCharType="begin"/>
      </w:r>
      <w:r w:rsidRPr="006654B1">
        <w:instrText xml:space="preserve"> IF "J" = "</w:instrText>
      </w:r>
      <w:r w:rsidRPr="006654B1">
        <w:fldChar w:fldCharType="begin"/>
      </w:r>
      <w:r w:rsidRPr="006654B1">
        <w:instrText xml:space="preserve"> MERGEFIELD ab-ubegraenset-fuldmagt </w:instrText>
      </w:r>
      <w:r w:rsidRPr="006654B1">
        <w:fldChar w:fldCharType="separate"/>
      </w:r>
      <w:r w:rsidRPr="006654B1">
        <w:instrText>«ab-ubegraenset-fuldmagt»</w:instrText>
      </w:r>
      <w:r w:rsidRPr="006654B1">
        <w:rPr>
          <w:lang w:val="da-DK"/>
        </w:rPr>
        <w:fldChar w:fldCharType="end"/>
      </w:r>
      <w:r w:rsidRPr="006654B1">
        <w:instrText>" "</w:instrText>
      </w:r>
      <w:r w:rsidRPr="006654B1">
        <w:fldChar w:fldCharType="begin"/>
      </w:r>
      <w:r w:rsidRPr="006654B1">
        <w:instrText xml:space="preserve"> MERGEFIELD Html:x-fuldmagtsbetingelse </w:instrText>
      </w:r>
      <w:r w:rsidRPr="006654B1">
        <w:fldChar w:fldCharType="separate"/>
      </w:r>
      <w:r w:rsidRPr="006654B1">
        <w:instrText>«Html:x-fuldmagtsbetingelse»</w:instrText>
      </w:r>
      <w:r w:rsidRPr="006654B1">
        <w:rPr>
          <w:lang w:val="da-DK"/>
        </w:rPr>
        <w:fldChar w:fldCharType="end"/>
      </w:r>
    </w:p>
    <w:p w14:paraId="35178FD9" w14:textId="77777777" w:rsidR="006654B1" w:rsidRPr="006654B1" w:rsidRDefault="006654B1" w:rsidP="006654B1">
      <w:r w:rsidRPr="006654B1">
        <w:instrText xml:space="preserve">" </w:instrText>
      </w:r>
      <w:r w:rsidRPr="006654B1">
        <w:fldChar w:fldCharType="separate"/>
      </w:r>
      <w:r w:rsidRPr="006654B1">
        <w:rPr>
          <w:lang w:val="da-DK"/>
        </w:rPr>
        <w:fldChar w:fldCharType="end"/>
      </w:r>
      <w:bookmarkEnd w:id="0"/>
    </w:p>
    <w:bookmarkEnd w:id="1"/>
    <w:p w14:paraId="63F6472E" w14:textId="77777777" w:rsidR="006654B1" w:rsidRPr="006654B1" w:rsidRDefault="006654B1" w:rsidP="006654B1">
      <w:pPr>
        <w:rPr>
          <w:b/>
          <w:lang w:val="da-DK"/>
        </w:rPr>
      </w:pPr>
      <w:r w:rsidRPr="006654B1">
        <w:rPr>
          <w:b/>
          <w:lang w:val="da-DK"/>
        </w:rPr>
        <w:t>Du kan ikke få varmetillæg</w:t>
      </w:r>
    </w:p>
    <w:p w14:paraId="7A159742" w14:textId="77777777" w:rsidR="006654B1" w:rsidRPr="006654B1" w:rsidRDefault="006654B1" w:rsidP="006654B1">
      <w:pPr>
        <w:rPr>
          <w:lang w:val="da-DK"/>
        </w:rPr>
      </w:pPr>
      <w:r w:rsidRPr="006654B1">
        <w:rPr>
          <w:lang w:val="da-DK"/>
        </w:rPr>
        <w:t xml:space="preserve">Vi skriver til dig, fordi </w:t>
      </w:r>
      <w:r w:rsidRPr="006654B1">
        <w:fldChar w:fldCharType="begin"/>
      </w:r>
      <w:r w:rsidRPr="006654B1">
        <w:rPr>
          <w:lang w:val="da-DK"/>
        </w:rPr>
        <w:instrText xml:space="preserve"> IF "J" = "</w:instrText>
      </w:r>
      <w:r w:rsidRPr="006654B1">
        <w:fldChar w:fldCharType="begin"/>
      </w:r>
      <w:r w:rsidRPr="006654B1">
        <w:rPr>
          <w:lang w:val="da-DK"/>
        </w:rPr>
        <w:instrText xml:space="preserve"> MERGEFIELD ab-manuel-fraflytningproces </w:instrText>
      </w:r>
      <w:r w:rsidRPr="006654B1">
        <w:fldChar w:fldCharType="separate"/>
      </w:r>
      <w:r w:rsidRPr="006654B1">
        <w:rPr>
          <w:lang w:val="da-DK"/>
        </w:rPr>
        <w:instrText>«ab-manuel-fraflytningproces»</w:instrText>
      </w:r>
      <w:r w:rsidRPr="006654B1">
        <w:rPr>
          <w:lang w:val="da-DK"/>
        </w:rPr>
        <w:fldChar w:fldCharType="end"/>
      </w:r>
      <w:r w:rsidRPr="006654B1">
        <w:rPr>
          <w:lang w:val="da-DK"/>
        </w:rPr>
        <w:instrText xml:space="preserve">" "du har oplyst, at du den </w:instrText>
      </w:r>
      <w:r w:rsidRPr="006654B1">
        <w:rPr>
          <w:lang w:val="da-DK"/>
        </w:rPr>
        <w:fldChar w:fldCharType="begin"/>
      </w:r>
      <w:r w:rsidRPr="006654B1">
        <w:rPr>
          <w:lang w:val="da-DK"/>
        </w:rPr>
        <w:instrText xml:space="preserve"> MERGEFIELD TextInput:m-dato-fx-xx-md-20xx </w:instrText>
      </w:r>
      <w:r w:rsidRPr="006654B1">
        <w:rPr>
          <w:lang w:val="da-DK"/>
        </w:rPr>
        <w:fldChar w:fldCharType="separate"/>
      </w:r>
      <w:r w:rsidRPr="006654B1">
        <w:rPr>
          <w:lang w:val="da-DK"/>
        </w:rPr>
        <w:instrText>«TextInput:m-dato-fx-xx-md-20xx»</w:instrText>
      </w:r>
      <w:r w:rsidRPr="006654B1">
        <w:rPr>
          <w:lang w:val="da-DK"/>
        </w:rPr>
        <w:fldChar w:fldCharType="end"/>
      </w:r>
      <w:r w:rsidRPr="006654B1">
        <w:rPr>
          <w:lang w:val="da-DK"/>
        </w:rPr>
        <w:instrText xml:space="preserve"> flytter / er flyttet" "vi har fået meddelelse fra folkeregisteret om, at du den </w:instrText>
      </w:r>
      <w:r w:rsidRPr="006654B1">
        <w:rPr>
          <w:lang w:val="da-DK"/>
        </w:rPr>
        <w:fldChar w:fldCharType="begin"/>
      </w:r>
      <w:r w:rsidRPr="006654B1">
        <w:rPr>
          <w:lang w:val="da-DK"/>
        </w:rPr>
        <w:instrText xml:space="preserve"> MERGEFIELD af-varmetill-fraflytningsdato </w:instrText>
      </w:r>
      <w:bookmarkStart w:id="2" w:name="_Hlk517875759"/>
      <w:r w:rsidRPr="006654B1">
        <w:rPr>
          <w:lang w:val="da-DK"/>
        </w:rPr>
        <w:instrText>\@ "d. MMMM yyyy"</w:instrText>
      </w:r>
      <w:bookmarkEnd w:id="2"/>
      <w:r w:rsidRPr="006654B1">
        <w:rPr>
          <w:lang w:val="da-DK"/>
        </w:rPr>
        <w:instrText xml:space="preserve"> </w:instrText>
      </w:r>
      <w:r w:rsidRPr="006654B1">
        <w:rPr>
          <w:lang w:val="da-DK"/>
        </w:rPr>
        <w:fldChar w:fldCharType="separate"/>
      </w:r>
      <w:r w:rsidRPr="006654B1">
        <w:rPr>
          <w:lang w:val="da-DK"/>
        </w:rPr>
        <w:instrText>«af-varmetill-fraflytningsdato»</w:instrText>
      </w:r>
      <w:r w:rsidRPr="006654B1">
        <w:rPr>
          <w:lang w:val="da-DK"/>
        </w:rPr>
        <w:fldChar w:fldCharType="end"/>
      </w:r>
      <w:r w:rsidRPr="006654B1">
        <w:rPr>
          <w:lang w:val="da-DK"/>
        </w:rPr>
        <w:instrText xml:space="preserve"> er flyttet" </w:instrText>
      </w:r>
      <w:r w:rsidRPr="006654B1">
        <w:fldChar w:fldCharType="separate"/>
      </w:r>
      <w:r w:rsidRPr="006654B1">
        <w:rPr>
          <w:lang w:val="da-DK"/>
        </w:rPr>
        <w:t>vi har fået meddelelse fra folkeregisteret om, at du den «af-varmetill-fraflytningsdato» er flyttet</w:t>
      </w:r>
      <w:r w:rsidRPr="006654B1">
        <w:rPr>
          <w:lang w:val="da-DK"/>
        </w:rPr>
        <w:fldChar w:fldCharType="end"/>
      </w:r>
      <w:r w:rsidRPr="006654B1">
        <w:rPr>
          <w:lang w:val="da-DK"/>
        </w:rPr>
        <w:t xml:space="preserve"> fra den bolig, du får varmetillæg til. Du har derfor ikke længere ret til varmetillæg fra den </w:t>
      </w:r>
      <w:r w:rsidRPr="006654B1">
        <w:rPr>
          <w:lang w:val="da-DK"/>
        </w:rPr>
        <w:fldChar w:fldCharType="begin"/>
      </w:r>
      <w:r w:rsidRPr="006654B1">
        <w:rPr>
          <w:lang w:val="da-DK"/>
        </w:rPr>
        <w:instrText xml:space="preserve"> MERGEFIELD af-varmetillaeg-ophoersdato \@ "d. MMMM yyyy" </w:instrText>
      </w:r>
      <w:r w:rsidRPr="006654B1">
        <w:rPr>
          <w:lang w:val="da-DK"/>
        </w:rPr>
        <w:fldChar w:fldCharType="separate"/>
      </w:r>
      <w:r w:rsidRPr="006654B1">
        <w:rPr>
          <w:lang w:val="da-DK"/>
        </w:rPr>
        <w:t>«af-varmetillaeg-ophoersdato»</w:t>
      </w:r>
      <w:r w:rsidRPr="006654B1">
        <w:rPr>
          <w:lang w:val="da-DK"/>
        </w:rPr>
        <w:fldChar w:fldCharType="end"/>
      </w:r>
      <w:r w:rsidRPr="006654B1">
        <w:rPr>
          <w:lang w:val="da-DK"/>
        </w:rPr>
        <w:t>.</w:t>
      </w:r>
      <w:r w:rsidRPr="006654B1">
        <w:fldChar w:fldCharType="begin"/>
      </w:r>
      <w:r w:rsidRPr="006654B1">
        <w:rPr>
          <w:lang w:val="da-DK"/>
        </w:rPr>
        <w:instrText xml:space="preserve"> IF "J" = "</w:instrText>
      </w:r>
      <w:r w:rsidRPr="006654B1">
        <w:fldChar w:fldCharType="begin"/>
      </w:r>
      <w:r w:rsidRPr="006654B1">
        <w:rPr>
          <w:lang w:val="da-DK"/>
        </w:rPr>
        <w:instrText xml:space="preserve"> MERGEFIELD ab-stop-foer-kommende-udb </w:instrText>
      </w:r>
      <w:r w:rsidRPr="006654B1">
        <w:fldChar w:fldCharType="separate"/>
      </w:r>
      <w:r w:rsidRPr="006654B1">
        <w:rPr>
          <w:lang w:val="da-DK"/>
        </w:rPr>
        <w:instrText>«ab-stop-foer-kommende-udb»</w:instrText>
      </w:r>
      <w:r w:rsidRPr="006654B1">
        <w:rPr>
          <w:lang w:val="da-DK"/>
        </w:rPr>
        <w:fldChar w:fldCharType="end"/>
      </w:r>
      <w:r w:rsidRPr="006654B1">
        <w:rPr>
          <w:lang w:val="da-DK"/>
        </w:rPr>
        <w:instrText>" "</w:instrText>
      </w:r>
    </w:p>
    <w:p w14:paraId="2958C03B" w14:textId="77777777" w:rsidR="006654B1" w:rsidRPr="006654B1" w:rsidRDefault="006654B1" w:rsidP="006654B1">
      <w:pPr>
        <w:rPr>
          <w:lang w:val="da-DK"/>
        </w:rPr>
      </w:pPr>
    </w:p>
    <w:p w14:paraId="4CD357A6" w14:textId="77777777" w:rsidR="006654B1" w:rsidRPr="006654B1" w:rsidRDefault="006654B1" w:rsidP="006654B1">
      <w:pPr>
        <w:rPr>
          <w:lang w:val="da-DK"/>
        </w:rPr>
      </w:pPr>
      <w:r w:rsidRPr="006654B1">
        <w:rPr>
          <w:lang w:val="da-DK"/>
        </w:rPr>
        <w:instrText xml:space="preserve">Det betyder, at du ikke længere vil få udbetalt varmetillæg." "" </w:instrText>
      </w:r>
      <w:r w:rsidRPr="006654B1">
        <w:fldChar w:fldCharType="separate"/>
      </w:r>
      <w:r w:rsidRPr="006654B1">
        <w:rPr>
          <w:lang w:val="da-DK"/>
        </w:rPr>
        <w:fldChar w:fldCharType="end"/>
      </w:r>
      <w:r w:rsidRPr="006654B1">
        <w:fldChar w:fldCharType="begin"/>
      </w:r>
      <w:r w:rsidRPr="006654B1">
        <w:rPr>
          <w:lang w:val="da-DK"/>
        </w:rPr>
        <w:instrText xml:space="preserve"> IF "J" = "</w:instrText>
      </w:r>
      <w:r w:rsidRPr="006654B1">
        <w:fldChar w:fldCharType="begin"/>
      </w:r>
      <w:r w:rsidRPr="006654B1">
        <w:rPr>
          <w:lang w:val="da-DK"/>
        </w:rPr>
        <w:instrText xml:space="preserve"> MERGEFIELD ab-ret-til-afslut-udb </w:instrText>
      </w:r>
      <w:r w:rsidRPr="006654B1">
        <w:fldChar w:fldCharType="separate"/>
      </w:r>
      <w:r w:rsidRPr="006654B1">
        <w:rPr>
          <w:lang w:val="da-DK"/>
        </w:rPr>
        <w:instrText>«ab-ret-til-afslut-udb»</w:instrText>
      </w:r>
      <w:r w:rsidRPr="006654B1">
        <w:rPr>
          <w:lang w:val="da-DK"/>
        </w:rPr>
        <w:fldChar w:fldCharType="end"/>
      </w:r>
      <w:r w:rsidRPr="006654B1">
        <w:rPr>
          <w:lang w:val="da-DK"/>
        </w:rPr>
        <w:instrText>" "</w:instrText>
      </w:r>
    </w:p>
    <w:p w14:paraId="62D64854" w14:textId="77777777" w:rsidR="006654B1" w:rsidRPr="006654B1" w:rsidRDefault="006654B1" w:rsidP="006654B1">
      <w:pPr>
        <w:rPr>
          <w:lang w:val="da-DK"/>
        </w:rPr>
      </w:pPr>
    </w:p>
    <w:p w14:paraId="51A1B43A" w14:textId="77777777" w:rsidR="006654B1" w:rsidRPr="006654B1" w:rsidRDefault="006654B1" w:rsidP="006654B1">
      <w:r w:rsidRPr="006654B1">
        <w:rPr>
          <w:lang w:val="da-DK"/>
        </w:rPr>
        <w:instrText xml:space="preserve">Det betyder, at din sidste udbetaling af varmetillæg sker den </w:instrText>
      </w:r>
      <w:r w:rsidRPr="006654B1">
        <w:rPr>
          <w:lang w:val="da-DK"/>
        </w:rPr>
        <w:fldChar w:fldCharType="begin"/>
      </w:r>
      <w:r w:rsidRPr="006654B1">
        <w:rPr>
          <w:lang w:val="da-DK"/>
        </w:rPr>
        <w:instrText xml:space="preserve"> MERGEFIELD af-varmetill-sidste-udb-dato \@ "d. MMMM yyyy" </w:instrText>
      </w:r>
      <w:r w:rsidRPr="006654B1">
        <w:rPr>
          <w:lang w:val="da-DK"/>
        </w:rPr>
        <w:fldChar w:fldCharType="separate"/>
      </w:r>
      <w:r w:rsidRPr="006654B1">
        <w:rPr>
          <w:lang w:val="da-DK"/>
        </w:rPr>
        <w:instrText>«af-varmetill-sidste-udb-dato»</w:instrText>
      </w:r>
      <w:r w:rsidRPr="006654B1">
        <w:rPr>
          <w:lang w:val="da-DK"/>
        </w:rPr>
        <w:fldChar w:fldCharType="end"/>
      </w:r>
      <w:r w:rsidRPr="006654B1">
        <w:rPr>
          <w:lang w:val="da-DK"/>
        </w:rPr>
        <w:instrText xml:space="preserve">." "" </w:instrText>
      </w:r>
      <w:r w:rsidRPr="006654B1">
        <w:fldChar w:fldCharType="separate"/>
      </w:r>
      <w:r w:rsidRPr="006654B1">
        <w:rPr>
          <w:lang w:val="da-DK"/>
        </w:rPr>
        <w:fldChar w:fldCharType="end"/>
      </w:r>
    </w:p>
    <w:p w14:paraId="438BFC9F" w14:textId="77777777" w:rsidR="006654B1" w:rsidRPr="006654B1" w:rsidRDefault="006654B1" w:rsidP="006654B1">
      <w:pPr>
        <w:rPr>
          <w:lang w:val="da-DK"/>
        </w:rPr>
      </w:pPr>
    </w:p>
    <w:p w14:paraId="6C673AA6" w14:textId="77777777" w:rsidR="006654B1" w:rsidRPr="006654B1" w:rsidRDefault="006654B1" w:rsidP="006654B1">
      <w:pPr>
        <w:rPr>
          <w:lang w:val="da-DK"/>
        </w:rPr>
      </w:pPr>
      <w:r w:rsidRPr="006654B1">
        <w:rPr>
          <w:lang w:val="da-DK"/>
        </w:rPr>
        <w:t xml:space="preserve">Du kan søge varmetillæg til din nye bolig på </w:t>
      </w:r>
      <w:bookmarkStart w:id="3" w:name="_Hlk105492918"/>
      <w:r w:rsidRPr="006654B1">
        <w:fldChar w:fldCharType="begin"/>
      </w:r>
      <w:r w:rsidRPr="006654B1">
        <w:rPr>
          <w:lang w:val="da-DK"/>
        </w:rPr>
        <w:instrText xml:space="preserve"> MERGEFIELD Html:link-borger-dk-varmetillaeg </w:instrText>
      </w:r>
      <w:r w:rsidRPr="006654B1">
        <w:fldChar w:fldCharType="separate"/>
      </w:r>
      <w:r w:rsidRPr="006654B1">
        <w:rPr>
          <w:lang w:val="da-DK"/>
        </w:rPr>
        <w:t>«Html:link-borger-dk-varmetillaeg»</w:t>
      </w:r>
      <w:r w:rsidRPr="006654B1">
        <w:rPr>
          <w:lang w:val="da-DK"/>
        </w:rPr>
        <w:fldChar w:fldCharType="end"/>
      </w:r>
      <w:bookmarkEnd w:id="3"/>
      <w:r w:rsidRPr="006654B1">
        <w:rPr>
          <w:lang w:val="da-DK"/>
        </w:rPr>
        <w:t>.</w:t>
      </w:r>
      <w:r w:rsidRPr="006654B1">
        <w:fldChar w:fldCharType="begin"/>
      </w:r>
      <w:r w:rsidRPr="006654B1">
        <w:rPr>
          <w:lang w:val="da-DK"/>
        </w:rPr>
        <w:instrText xml:space="preserve"> IF "J" = "</w:instrText>
      </w:r>
      <w:r w:rsidRPr="006654B1">
        <w:fldChar w:fldCharType="begin"/>
      </w:r>
      <w:r w:rsidRPr="006654B1">
        <w:rPr>
          <w:lang w:val="da-DK"/>
        </w:rPr>
        <w:instrText xml:space="preserve"> MERGEFIELD ab-varmetill-tilbagebetaling </w:instrText>
      </w:r>
      <w:r w:rsidRPr="006654B1">
        <w:fldChar w:fldCharType="separate"/>
      </w:r>
      <w:r w:rsidRPr="006654B1">
        <w:rPr>
          <w:lang w:val="da-DK"/>
        </w:rPr>
        <w:instrText>«ab-varmetill-tilbagebetaling»</w:instrText>
      </w:r>
      <w:r w:rsidRPr="006654B1">
        <w:rPr>
          <w:lang w:val="da-DK"/>
        </w:rPr>
        <w:fldChar w:fldCharType="end"/>
      </w:r>
      <w:r w:rsidRPr="006654B1">
        <w:rPr>
          <w:lang w:val="da-DK"/>
        </w:rPr>
        <w:instrText>" "</w:instrText>
      </w:r>
    </w:p>
    <w:p w14:paraId="4F41D8CE" w14:textId="77777777" w:rsidR="006654B1" w:rsidRPr="006654B1" w:rsidRDefault="006654B1" w:rsidP="006654B1">
      <w:pPr>
        <w:rPr>
          <w:lang w:val="da-DK"/>
        </w:rPr>
      </w:pPr>
    </w:p>
    <w:p w14:paraId="2C274342" w14:textId="77777777" w:rsidR="006654B1" w:rsidRPr="006654B1" w:rsidRDefault="006654B1" w:rsidP="006654B1">
      <w:pPr>
        <w:rPr>
          <w:b/>
          <w:bCs/>
          <w:lang w:val="da-DK"/>
        </w:rPr>
      </w:pPr>
      <w:r w:rsidRPr="006654B1">
        <w:rPr>
          <w:b/>
          <w:bCs/>
          <w:lang w:val="da-DK"/>
        </w:rPr>
        <w:instrText>Du har fået for meget i varmetillæg</w:instrText>
      </w:r>
    </w:p>
    <w:p w14:paraId="794C0E72" w14:textId="77777777" w:rsidR="006654B1" w:rsidRPr="006654B1" w:rsidRDefault="006654B1" w:rsidP="006654B1">
      <w:r w:rsidRPr="006654B1">
        <w:instrText xml:space="preserve">Du har fået </w:instrText>
      </w:r>
      <w:r w:rsidRPr="006654B1">
        <w:fldChar w:fldCharType="begin"/>
      </w:r>
      <w:r w:rsidRPr="006654B1">
        <w:instrText xml:space="preserve"> MERGEFIELD af-varmetillaeg-diff-samlet \# .0,00 </w:instrText>
      </w:r>
      <w:r w:rsidRPr="006654B1">
        <w:fldChar w:fldCharType="separate"/>
      </w:r>
      <w:r w:rsidRPr="006654B1">
        <w:instrText>«af-varmetillaeg-diff-samlet»</w:instrText>
      </w:r>
      <w:r w:rsidRPr="006654B1">
        <w:rPr>
          <w:lang w:val="da-DK"/>
        </w:rPr>
        <w:fldChar w:fldCharType="end"/>
      </w:r>
      <w:r w:rsidRPr="006654B1">
        <w:instrText xml:space="preserve"> kr. for meget i varmetillæg for perioden </w:instrText>
      </w:r>
      <w:r w:rsidRPr="006654B1">
        <w:fldChar w:fldCharType="begin"/>
      </w:r>
      <w:r w:rsidRPr="006654B1">
        <w:instrText xml:space="preserve"> MERGEFIELD af-varmetillaeg-ophoersdato \@ "d. MMMM yyyy" </w:instrText>
      </w:r>
      <w:r w:rsidRPr="006654B1">
        <w:fldChar w:fldCharType="separate"/>
      </w:r>
      <w:r w:rsidRPr="006654B1">
        <w:instrText>«af-varmetillaeg-ophoersdato»</w:instrText>
      </w:r>
      <w:r w:rsidRPr="006654B1">
        <w:rPr>
          <w:lang w:val="da-DK"/>
        </w:rPr>
        <w:fldChar w:fldCharType="end"/>
      </w:r>
      <w:r w:rsidRPr="006654B1">
        <w:instrText xml:space="preserve"> til </w:instrText>
      </w:r>
      <w:r w:rsidRPr="006654B1">
        <w:fldChar w:fldCharType="begin"/>
      </w:r>
      <w:r w:rsidRPr="006654B1">
        <w:instrText xml:space="preserve"> MERGEFIELD af-varmetillaeg-sidste-dag-i-reguleringsperiode \@ "d. MMMM yyyy" </w:instrText>
      </w:r>
      <w:r w:rsidRPr="006654B1">
        <w:fldChar w:fldCharType="separate"/>
      </w:r>
      <w:r w:rsidRPr="006654B1">
        <w:instrText>«af-sidste-dag-i-reguleringsperioden»</w:instrText>
      </w:r>
      <w:r w:rsidRPr="006654B1">
        <w:rPr>
          <w:lang w:val="da-DK"/>
        </w:rPr>
        <w:fldChar w:fldCharType="end"/>
      </w:r>
      <w:r w:rsidRPr="006654B1">
        <w:instrText>. Det skyldes, at du har fået udbetalt varmetillæg til en bolig, som du er fraflyttet.</w:instrText>
      </w:r>
    </w:p>
    <w:p w14:paraId="75D31296" w14:textId="77777777" w:rsidR="006654B1" w:rsidRPr="006654B1" w:rsidRDefault="006654B1" w:rsidP="006654B1"/>
    <w:p w14:paraId="3D7D0957" w14:textId="77777777" w:rsidR="006654B1" w:rsidRPr="006654B1" w:rsidRDefault="006654B1" w:rsidP="006654B1">
      <w:r w:rsidRPr="006654B1">
        <w:instrText xml:space="preserve">Du flyttede den </w:instrText>
      </w:r>
      <w:bookmarkStart w:id="4" w:name="_Hlk124245594"/>
      <w:r w:rsidRPr="006654B1">
        <w:fldChar w:fldCharType="begin"/>
      </w:r>
      <w:r w:rsidRPr="006654B1">
        <w:instrText xml:space="preserve"> MERGEFIELD af-varmetill-fraflytningsdato </w:instrText>
      </w:r>
      <w:r w:rsidRPr="006654B1">
        <w:rPr>
          <w:lang w:val="da-DK"/>
        </w:rPr>
        <w:instrText>\@ "d. MMMM yyyy"</w:instrText>
      </w:r>
      <w:r w:rsidRPr="006654B1">
        <w:instrText xml:space="preserve"> </w:instrText>
      </w:r>
      <w:r w:rsidRPr="006654B1">
        <w:fldChar w:fldCharType="separate"/>
      </w:r>
      <w:r w:rsidRPr="006654B1">
        <w:rPr>
          <w:lang w:val="da-DK"/>
        </w:rPr>
        <w:fldChar w:fldCharType="end"/>
      </w:r>
      <w:bookmarkEnd w:id="4"/>
      <w:r w:rsidRPr="006654B1">
        <w:instrText xml:space="preserve">, og du har fået udbetalt varmetillæg til og med </w:instrText>
      </w:r>
      <w:r w:rsidRPr="006654B1">
        <w:fldChar w:fldCharType="begin"/>
      </w:r>
      <w:r w:rsidRPr="006654B1">
        <w:instrText xml:space="preserve"> MERGEFIELD af-varmetillaeg-sidste-dag-i-reguleringsperiode \@ "d. MMMM yyyy" </w:instrText>
      </w:r>
      <w:r w:rsidRPr="006654B1">
        <w:fldChar w:fldCharType="separate"/>
      </w:r>
      <w:r w:rsidRPr="006654B1">
        <w:instrText>«af-sidste-dag-i-reguleringsperioden»</w:instrText>
      </w:r>
      <w:r w:rsidRPr="006654B1">
        <w:rPr>
          <w:lang w:val="da-DK"/>
        </w:rPr>
        <w:fldChar w:fldCharType="end"/>
      </w:r>
      <w:r w:rsidRPr="006654B1">
        <w:instrText>. Da du skal bo i boligen for at få varmetillæg, har du ikke haft ret til varmetillæg, i perioden efter du flyttede.</w:instrText>
      </w:r>
    </w:p>
    <w:p w14:paraId="00DC2A66" w14:textId="77777777" w:rsidR="006654B1" w:rsidRPr="006654B1" w:rsidRDefault="006654B1" w:rsidP="006654B1"/>
    <w:p w14:paraId="19532BBA" w14:textId="77777777" w:rsidR="006654B1" w:rsidRPr="006654B1" w:rsidRDefault="006654B1" w:rsidP="006654B1">
      <w:r w:rsidRPr="006654B1">
        <w:instrText>Når man får for meget i varmetillæg, skal man betale beløbet tilbage, hvis man ved eller burde vide, at man ikke har ret til pengene, når man modtager dem. Hvis beskeden om, at man flytter, kommer så sent, at vi ikke kan nå at stoppe udbetalingen af varmetillægget i tide, kan man også komme til at betale varmetillæg tilbage.</w:instrText>
      </w:r>
    </w:p>
    <w:p w14:paraId="26C1398B" w14:textId="77777777" w:rsidR="006654B1" w:rsidRPr="006654B1" w:rsidRDefault="006654B1" w:rsidP="006654B1"/>
    <w:p w14:paraId="5DC94699" w14:textId="77777777" w:rsidR="006654B1" w:rsidRPr="006654B1" w:rsidRDefault="006654B1" w:rsidP="006654B1">
      <w:r w:rsidRPr="006654B1">
        <w:instrText>Vi vurderer, du ikke havde grund til at tro, at du kunne få varmetillæg for perioden efter du fraflyttede boligen.</w:instrText>
      </w:r>
    </w:p>
    <w:p w14:paraId="0DA64D84" w14:textId="77777777" w:rsidR="006654B1" w:rsidRPr="006654B1" w:rsidRDefault="006654B1" w:rsidP="006654B1"/>
    <w:p w14:paraId="3FF8685E" w14:textId="77777777" w:rsidR="006654B1" w:rsidRPr="006654B1" w:rsidRDefault="006654B1" w:rsidP="006654B1">
      <w:r w:rsidRPr="006654B1">
        <w:instrText xml:space="preserve">I vores vurdering har vi lagt vægt på, at du er orienteret om, at du kun kan få varmetillæg til den adresse, som du bor på, og at du skal give os besked, når der sker ændringer, som kan påvirke dit varmetillæg. </w:instrText>
      </w:r>
    </w:p>
    <w:p w14:paraId="37C8A674" w14:textId="77777777" w:rsidR="006654B1" w:rsidRPr="006654B1" w:rsidRDefault="006654B1" w:rsidP="006654B1"/>
    <w:p w14:paraId="27A694D9" w14:textId="77777777" w:rsidR="006654B1" w:rsidRPr="006654B1" w:rsidRDefault="006654B1" w:rsidP="006654B1">
      <w:r w:rsidRPr="006654B1">
        <w:instrText>Vi lægger også vægt på, at du ikke har givet os besked om din flytning. Det skulle du have gjort med det samme. Det står bl.a. i det brev, som du modtog, da du fik tilkendt varmetillæg, og i seneste årsbrev.</w:instrText>
      </w:r>
    </w:p>
    <w:p w14:paraId="3CA9011B" w14:textId="77777777" w:rsidR="006654B1" w:rsidRPr="006654B1" w:rsidRDefault="006654B1" w:rsidP="006654B1"/>
    <w:p w14:paraId="3A9C2C18" w14:textId="77777777" w:rsidR="006654B1" w:rsidRPr="006654B1" w:rsidRDefault="006654B1" w:rsidP="006654B1">
      <w:r w:rsidRPr="006654B1">
        <w:lastRenderedPageBreak/>
        <w:instrText xml:space="preserve">Du skal derfor betale varmetillæg tilbage for perioden fra den </w:instrText>
      </w:r>
      <w:r w:rsidRPr="006654B1">
        <w:fldChar w:fldCharType="begin"/>
      </w:r>
      <w:r w:rsidRPr="006654B1">
        <w:instrText xml:space="preserve"> MERGEFIELD af-varmetillaeg-ophoersdato \@ "d. MMMM yyyy" </w:instrText>
      </w:r>
      <w:r w:rsidRPr="006654B1">
        <w:fldChar w:fldCharType="separate"/>
      </w:r>
      <w:r w:rsidRPr="006654B1">
        <w:instrText>«af-varmetillaeg-ophoersdato»</w:instrText>
      </w:r>
      <w:r w:rsidRPr="006654B1">
        <w:rPr>
          <w:lang w:val="da-DK"/>
        </w:rPr>
        <w:fldChar w:fldCharType="end"/>
      </w:r>
      <w:r w:rsidRPr="006654B1">
        <w:instrText xml:space="preserve"> til den </w:instrText>
      </w:r>
      <w:r w:rsidRPr="006654B1">
        <w:fldChar w:fldCharType="begin"/>
      </w:r>
      <w:r w:rsidRPr="006654B1">
        <w:instrText xml:space="preserve"> MERGEFIELD af-varmetillaeg-sidste-dag-i-reguleringsperiode \@ "d. MMMM yyyy" </w:instrText>
      </w:r>
      <w:r w:rsidRPr="006654B1">
        <w:fldChar w:fldCharType="separate"/>
      </w:r>
      <w:r w:rsidRPr="006654B1">
        <w:instrText>«af-sidste-dag-i-reguleringsperioden»</w:instrText>
      </w:r>
      <w:r w:rsidRPr="006654B1">
        <w:rPr>
          <w:lang w:val="da-DK"/>
        </w:rPr>
        <w:fldChar w:fldCharType="end"/>
      </w:r>
      <w:r w:rsidRPr="006654B1">
        <w:instrText>.</w:instrText>
      </w:r>
    </w:p>
    <w:p w14:paraId="145472E8" w14:textId="77777777" w:rsidR="006654B1" w:rsidRPr="006654B1" w:rsidRDefault="006654B1" w:rsidP="006654B1">
      <w:r w:rsidRPr="006654B1">
        <w:fldChar w:fldCharType="begin"/>
      </w:r>
      <w:r w:rsidRPr="006654B1">
        <w:instrText xml:space="preserve"> MERGEFIELD Html:h6-saadan-betaler-du </w:instrText>
      </w:r>
      <w:r w:rsidRPr="006654B1">
        <w:fldChar w:fldCharType="separate"/>
      </w:r>
      <w:r w:rsidRPr="006654B1">
        <w:instrText>«Html:h6-saadan-betaler-du»</w:instrText>
      </w:r>
      <w:r w:rsidRPr="006654B1">
        <w:rPr>
          <w:lang w:val="da-DK"/>
        </w:rPr>
        <w:fldChar w:fldCharType="end"/>
      </w:r>
      <w:r w:rsidRPr="006654B1">
        <w:instrText xml:space="preserve">" "" </w:instrText>
      </w:r>
      <w:r w:rsidRPr="006654B1">
        <w:fldChar w:fldCharType="separate"/>
      </w:r>
      <w:r w:rsidRPr="006654B1">
        <w:rPr>
          <w:lang w:val="da-DK"/>
        </w:rPr>
        <w:fldChar w:fldCharType="end"/>
      </w:r>
    </w:p>
    <w:p w14:paraId="06C8EE20" w14:textId="77777777" w:rsidR="006654B1" w:rsidRPr="006654B1" w:rsidRDefault="006654B1" w:rsidP="006654B1">
      <w:r w:rsidRPr="006654B1">
        <w:fldChar w:fldCharType="begin"/>
      </w:r>
      <w:r w:rsidRPr="006654B1">
        <w:instrText xml:space="preserve"> IF "J" = "</w:instrText>
      </w:r>
      <w:r w:rsidRPr="006654B1">
        <w:fldChar w:fldCharType="begin"/>
      </w:r>
      <w:r w:rsidRPr="006654B1">
        <w:instrText xml:space="preserve"> MERGEFIELD ab-pensionstype-fop </w:instrText>
      </w:r>
      <w:r w:rsidRPr="006654B1">
        <w:fldChar w:fldCharType="separate"/>
      </w:r>
      <w:r w:rsidRPr="006654B1">
        <w:instrText>«ab-pensionstype-fop»</w:instrText>
      </w:r>
      <w:r w:rsidRPr="006654B1">
        <w:rPr>
          <w:lang w:val="da-DK"/>
        </w:rPr>
        <w:fldChar w:fldCharType="end"/>
      </w:r>
      <w:r w:rsidRPr="006654B1">
        <w:instrText>" "</w:instrText>
      </w:r>
      <w:r w:rsidRPr="006654B1">
        <w:fldChar w:fldCharType="begin"/>
      </w:r>
      <w:r w:rsidRPr="006654B1">
        <w:instrText xml:space="preserve"> MERGEFIELD Html:s5-har-du-spr-np-varmetill-fop </w:instrText>
      </w:r>
      <w:r w:rsidRPr="006654B1">
        <w:fldChar w:fldCharType="separate"/>
      </w:r>
      <w:r w:rsidRPr="006654B1">
        <w:instrText>«Html:s5-har-du-spr-np-varmetill-fop»</w:instrText>
      </w:r>
      <w:r w:rsidRPr="006654B1">
        <w:rPr>
          <w:lang w:val="da-DK"/>
        </w:rPr>
        <w:fldChar w:fldCharType="end"/>
      </w:r>
      <w:r w:rsidRPr="006654B1">
        <w:instrText xml:space="preserve">" "" </w:instrText>
      </w:r>
      <w:r w:rsidRPr="006654B1">
        <w:fldChar w:fldCharType="separate"/>
      </w:r>
      <w:r w:rsidRPr="006654B1">
        <w:rPr>
          <w:lang w:val="da-DK"/>
        </w:rPr>
        <w:fldChar w:fldCharType="end"/>
      </w:r>
      <w:r w:rsidRPr="006654B1">
        <w:fldChar w:fldCharType="begin"/>
      </w:r>
      <w:r w:rsidRPr="006654B1">
        <w:instrText xml:space="preserve"> IF "J" = "</w:instrText>
      </w:r>
      <w:r w:rsidRPr="006654B1">
        <w:fldChar w:fldCharType="begin"/>
      </w:r>
      <w:r w:rsidRPr="006654B1">
        <w:instrText xml:space="preserve"> MERGEFIELD ab-pensionstype-foep </w:instrText>
      </w:r>
      <w:r w:rsidRPr="006654B1">
        <w:fldChar w:fldCharType="separate"/>
      </w:r>
      <w:r w:rsidRPr="006654B1">
        <w:instrText>«ab-pensionstype-foep»</w:instrText>
      </w:r>
      <w:r w:rsidRPr="006654B1">
        <w:rPr>
          <w:lang w:val="da-DK"/>
        </w:rPr>
        <w:fldChar w:fldCharType="end"/>
      </w:r>
      <w:r w:rsidRPr="006654B1">
        <w:instrText>" "</w:instrText>
      </w:r>
      <w:r w:rsidRPr="006654B1">
        <w:fldChar w:fldCharType="begin"/>
      </w:r>
      <w:r w:rsidRPr="006654B1">
        <w:instrText xml:space="preserve"> MERGEFIELD Html:s6-har-du-spr-np-varmetill-foep </w:instrText>
      </w:r>
      <w:r w:rsidRPr="006654B1">
        <w:fldChar w:fldCharType="separate"/>
      </w:r>
      <w:r w:rsidRPr="006654B1">
        <w:instrText>«Html:s6-har-du-spr-np-varmetill-foep»</w:instrText>
      </w:r>
      <w:r w:rsidRPr="006654B1">
        <w:rPr>
          <w:lang w:val="da-DK"/>
        </w:rPr>
        <w:fldChar w:fldCharType="end"/>
      </w:r>
      <w:r w:rsidRPr="006654B1">
        <w:instrText xml:space="preserve">" "" </w:instrText>
      </w:r>
      <w:r w:rsidRPr="006654B1">
        <w:fldChar w:fldCharType="separate"/>
      </w:r>
      <w:r w:rsidRPr="006654B1">
        <w:rPr>
          <w:lang w:val="da-DK"/>
        </w:rPr>
        <w:fldChar w:fldCharType="end"/>
      </w:r>
    </w:p>
    <w:p w14:paraId="6563EBCF" w14:textId="77777777" w:rsidR="006654B1" w:rsidRPr="006654B1" w:rsidRDefault="006654B1" w:rsidP="006654B1"/>
    <w:p w14:paraId="455A4827" w14:textId="77777777" w:rsidR="006654B1" w:rsidRPr="006654B1" w:rsidRDefault="006654B1" w:rsidP="006654B1"/>
    <w:bookmarkStart w:id="5" w:name="_Hlk143152719"/>
    <w:p w14:paraId="338EE5D9" w14:textId="77777777" w:rsidR="006654B1" w:rsidRPr="006654B1" w:rsidRDefault="006654B1" w:rsidP="006654B1">
      <w:r w:rsidRPr="006654B1">
        <w:fldChar w:fldCharType="begin"/>
      </w:r>
      <w:r w:rsidRPr="006654B1">
        <w:instrText xml:space="preserve"> MERGEFIELD venlig-hilsen </w:instrText>
      </w:r>
      <w:r w:rsidRPr="006654B1">
        <w:fldChar w:fldCharType="separate"/>
      </w:r>
      <w:r w:rsidRPr="006654B1">
        <w:t>«venlig-hilsen»</w:t>
      </w:r>
      <w:r w:rsidRPr="006654B1">
        <w:rPr>
          <w:lang w:val="da-DK"/>
        </w:rPr>
        <w:fldChar w:fldCharType="end"/>
      </w:r>
      <w:bookmarkEnd w:id="5"/>
    </w:p>
    <w:p w14:paraId="0C147BF8" w14:textId="77777777" w:rsidR="006654B1" w:rsidRPr="006654B1" w:rsidRDefault="006654B1" w:rsidP="006654B1">
      <w:pPr>
        <w:rPr>
          <w:lang w:val="da-DK"/>
        </w:rPr>
      </w:pPr>
    </w:p>
    <w:p w14:paraId="08E48D2C" w14:textId="77777777" w:rsidR="006654B1" w:rsidRPr="006654B1" w:rsidRDefault="006654B1" w:rsidP="006654B1">
      <w:pPr>
        <w:rPr>
          <w:lang w:val="da-DK"/>
        </w:rPr>
      </w:pPr>
    </w:p>
    <w:p w14:paraId="43088DAD" w14:textId="77777777" w:rsidR="006654B1" w:rsidRPr="006654B1" w:rsidRDefault="006654B1" w:rsidP="006654B1">
      <w:pPr>
        <w:rPr>
          <w:lang w:val="da-DK"/>
        </w:rPr>
      </w:pPr>
    </w:p>
    <w:p w14:paraId="3A3004A2" w14:textId="77777777" w:rsidR="006654B1" w:rsidRPr="006654B1" w:rsidRDefault="006654B1" w:rsidP="006654B1">
      <w:r w:rsidRPr="006654B1">
        <w:fldChar w:fldCharType="begin"/>
      </w:r>
      <w:r w:rsidRPr="006654B1">
        <w:instrText xml:space="preserve"> MERGEFIELD Html:K3-klagevejledning </w:instrText>
      </w:r>
      <w:r w:rsidRPr="006654B1">
        <w:fldChar w:fldCharType="separate"/>
      </w:r>
      <w:r w:rsidRPr="006654B1">
        <w:t>«Html:K3-klagevejledning»</w:t>
      </w:r>
      <w:r w:rsidRPr="006654B1">
        <w:rPr>
          <w:lang w:val="da-DK"/>
        </w:rPr>
        <w:fldChar w:fldCharType="end"/>
      </w:r>
    </w:p>
    <w:p w14:paraId="5F2E8C12" w14:textId="77777777" w:rsidR="006654B1" w:rsidRPr="006654B1" w:rsidRDefault="006654B1" w:rsidP="006654B1">
      <w:r w:rsidRPr="006654B1">
        <w:fldChar w:fldCharType="begin"/>
      </w:r>
      <w:r w:rsidRPr="006654B1">
        <w:instrText xml:space="preserve"> MERGEFIELD Html:lovgrundlag-afg-truffet-paa-grundlag-af </w:instrText>
      </w:r>
      <w:r w:rsidRPr="006654B1">
        <w:fldChar w:fldCharType="separate"/>
      </w:r>
      <w:r w:rsidRPr="006654B1">
        <w:t>«Html:lovgrundlag-afg-truffet-paa-grundlag-af»</w:t>
      </w:r>
      <w:r w:rsidRPr="006654B1">
        <w:rPr>
          <w:lang w:val="da-DK"/>
        </w:rPr>
        <w:fldChar w:fldCharType="end"/>
      </w:r>
    </w:p>
    <w:p w14:paraId="17C08AD9" w14:textId="77777777" w:rsidR="006654B1" w:rsidRPr="006654B1" w:rsidRDefault="006654B1" w:rsidP="006654B1">
      <w:r w:rsidRPr="006654B1">
        <w:fldChar w:fldCharType="begin"/>
      </w:r>
      <w:r w:rsidRPr="006654B1">
        <w:instrText xml:space="preserve"> IF "J" = "</w:instrText>
      </w:r>
      <w:r w:rsidRPr="006654B1">
        <w:fldChar w:fldCharType="begin"/>
      </w:r>
      <w:r w:rsidRPr="006654B1">
        <w:instrText xml:space="preserve"> MERGEFIELD ab-pensionstype-fop </w:instrText>
      </w:r>
      <w:r w:rsidRPr="006654B1">
        <w:fldChar w:fldCharType="separate"/>
      </w:r>
      <w:r w:rsidRPr="006654B1">
        <w:instrText>«ab-pensionstype-fop»</w:instrText>
      </w:r>
      <w:r w:rsidRPr="006654B1">
        <w:rPr>
          <w:lang w:val="da-DK"/>
        </w:rPr>
        <w:fldChar w:fldCharType="end"/>
      </w:r>
      <w:r w:rsidRPr="006654B1">
        <w:instrText xml:space="preserve">" "Pensionsloven § 14, stk. 2, </w:instrText>
      </w:r>
      <w:r w:rsidRPr="006654B1">
        <w:fldChar w:fldCharType="begin"/>
      </w:r>
      <w:r w:rsidRPr="006654B1">
        <w:instrText xml:space="preserve"> IF "J" = "</w:instrText>
      </w:r>
      <w:r w:rsidRPr="006654B1">
        <w:fldChar w:fldCharType="begin"/>
      </w:r>
      <w:r w:rsidRPr="006654B1">
        <w:instrText xml:space="preserve"> MERGEFIELD ab-varmetill-tilbagebetaling </w:instrText>
      </w:r>
      <w:r w:rsidRPr="006654B1">
        <w:fldChar w:fldCharType="separate"/>
      </w:r>
      <w:r w:rsidRPr="006654B1">
        <w:instrText>«ab-varmetill-tilbagebetaling»</w:instrText>
      </w:r>
      <w:r w:rsidRPr="006654B1">
        <w:rPr>
          <w:lang w:val="da-DK"/>
        </w:rPr>
        <w:fldChar w:fldCharType="end"/>
      </w:r>
      <w:r w:rsidRPr="006654B1">
        <w:instrText xml:space="preserve">" "og § 42, " </w:instrText>
      </w:r>
      <w:r w:rsidRPr="006654B1">
        <w:fldChar w:fldCharType="separate"/>
      </w:r>
      <w:r w:rsidRPr="006654B1">
        <w:rPr>
          <w:lang w:val="da-DK"/>
        </w:rPr>
        <w:fldChar w:fldCharType="end"/>
      </w:r>
      <w:r w:rsidRPr="006654B1">
        <w:instrText xml:space="preserve">jf. bekendtgørelse om social pension § 19, stk. 1, og § 26, stk. 1, og stk. 3." </w:instrText>
      </w:r>
      <w:r w:rsidRPr="006654B1">
        <w:fldChar w:fldCharType="separate"/>
      </w:r>
      <w:r w:rsidRPr="006654B1">
        <w:rPr>
          <w:lang w:val="da-DK"/>
        </w:rPr>
        <w:fldChar w:fldCharType="end"/>
      </w:r>
      <w:r w:rsidRPr="006654B1">
        <w:fldChar w:fldCharType="begin"/>
      </w:r>
      <w:r w:rsidRPr="006654B1">
        <w:instrText xml:space="preserve"> IF "J" = "</w:instrText>
      </w:r>
      <w:r w:rsidRPr="006654B1">
        <w:fldChar w:fldCharType="begin"/>
      </w:r>
      <w:r w:rsidRPr="006654B1">
        <w:instrText xml:space="preserve"> MERGEFIELD ab-pensionstype-foep </w:instrText>
      </w:r>
      <w:r w:rsidRPr="006654B1">
        <w:fldChar w:fldCharType="separate"/>
      </w:r>
      <w:r w:rsidRPr="006654B1">
        <w:instrText>«ab-pensionstype-foep»</w:instrText>
      </w:r>
      <w:r w:rsidRPr="006654B1">
        <w:rPr>
          <w:lang w:val="da-DK"/>
        </w:rPr>
        <w:fldChar w:fldCharType="end"/>
      </w:r>
      <w:r w:rsidRPr="006654B1">
        <w:instrText xml:space="preserve">" "Gammelførtidspensionsloven § 17, stk. 1, </w:instrText>
      </w:r>
      <w:r w:rsidRPr="006654B1">
        <w:fldChar w:fldCharType="begin"/>
      </w:r>
      <w:r w:rsidRPr="006654B1">
        <w:instrText xml:space="preserve"> IF "J" = "</w:instrText>
      </w:r>
      <w:r w:rsidRPr="006654B1">
        <w:fldChar w:fldCharType="begin"/>
      </w:r>
      <w:r w:rsidRPr="006654B1">
        <w:instrText xml:space="preserve"> MERGEFIELD ab-varmetill-tilbagebetaling </w:instrText>
      </w:r>
      <w:r w:rsidRPr="006654B1">
        <w:fldChar w:fldCharType="separate"/>
      </w:r>
      <w:r w:rsidRPr="006654B1">
        <w:instrText>«ab-varmetill-tilbagebetaling»</w:instrText>
      </w:r>
      <w:r w:rsidRPr="006654B1">
        <w:rPr>
          <w:lang w:val="da-DK"/>
        </w:rPr>
        <w:fldChar w:fldCharType="end"/>
      </w:r>
      <w:r w:rsidRPr="006654B1">
        <w:instrText xml:space="preserve">" "og § 42, " </w:instrText>
      </w:r>
      <w:r w:rsidRPr="006654B1">
        <w:fldChar w:fldCharType="separate"/>
      </w:r>
      <w:r w:rsidRPr="006654B1">
        <w:rPr>
          <w:lang w:val="da-DK"/>
        </w:rPr>
        <w:fldChar w:fldCharType="end"/>
      </w:r>
      <w:r w:rsidRPr="006654B1">
        <w:instrText xml:space="preserve">jf. bekendtgørelse om højeste, mellemste, forhøjet almindelig og almindelig førtidspension m.v. § 18, stk. 1, og § 25, stk. 1 og stk. 3." </w:instrText>
      </w:r>
      <w:r w:rsidRPr="006654B1">
        <w:fldChar w:fldCharType="separate"/>
      </w:r>
      <w:r w:rsidRPr="006654B1">
        <w:rPr>
          <w:lang w:val="da-DK"/>
        </w:rPr>
        <w:fldChar w:fldCharType="end"/>
      </w:r>
    </w:p>
    <w:p w14:paraId="509B676B" w14:textId="77777777" w:rsidR="006654B1" w:rsidRPr="006654B1" w:rsidRDefault="006654B1" w:rsidP="006654B1">
      <w:pPr>
        <w:rPr>
          <w:lang w:val="da-DK"/>
        </w:rPr>
      </w:pPr>
      <w:r w:rsidRPr="006654B1">
        <w:fldChar w:fldCharType="begin"/>
      </w:r>
      <w:r w:rsidRPr="006654B1">
        <w:instrText xml:space="preserve"> MERGEFIELD Html:link-retsinformation </w:instrText>
      </w:r>
      <w:r w:rsidRPr="006654B1">
        <w:fldChar w:fldCharType="separate"/>
      </w:r>
      <w:r w:rsidRPr="006654B1">
        <w:t>«Html:link-retsinformation»</w:t>
      </w:r>
      <w:r w:rsidRPr="006654B1">
        <w:rPr>
          <w:lang w:val="da-DK"/>
        </w:rPr>
        <w:fldChar w:fldCharType="end"/>
      </w:r>
    </w:p>
    <w:p w14:paraId="5CA62497" w14:textId="689C551B" w:rsidR="0026174C" w:rsidRPr="00144BF2" w:rsidRDefault="0026174C" w:rsidP="00F32111">
      <w:pPr>
        <w:rPr>
          <w:lang w:val="da-DK"/>
        </w:rPr>
      </w:pPr>
    </w:p>
    <w:sectPr w:rsidR="0026174C" w:rsidRPr="00144BF2" w:rsidSect="001B4801">
      <w:headerReference w:type="even" r:id="rId8"/>
      <w:headerReference w:type="default" r:id="rId9"/>
      <w:footerReference w:type="even" r:id="rId10"/>
      <w:footerReference w:type="default" r:id="rId11"/>
      <w:headerReference w:type="first" r:id="rId12"/>
      <w:footerReference w:type="first" r:id="rId13"/>
      <w:type w:val="continuous"/>
      <w:pgSz w:w="11906" w:h="16838"/>
      <w:pgMar w:top="1739" w:right="3259" w:bottom="1418" w:left="1134" w:header="794" w:footer="624" w:gutter="0"/>
      <w:pgBorders w:offsetFrom="page">
        <w:top w:val="single" w:sz="2" w:space="0" w:color="FFFFFF" w:themeColor="background1"/>
        <w:left w:val="single" w:sz="2" w:space="0" w:color="FFFFFF" w:themeColor="background1"/>
        <w:bottom w:val="single" w:sz="2" w:space="0" w:color="FFFFFF" w:themeColor="background1"/>
        <w:right w:val="single" w:sz="2" w:space="0" w:color="FFFFFF" w:themeColor="background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499AD9" w14:textId="77777777" w:rsidR="00382E13" w:rsidRDefault="00382E13">
      <w:pPr>
        <w:spacing w:line="240" w:lineRule="auto"/>
      </w:pPr>
      <w:r>
        <w:separator/>
      </w:r>
    </w:p>
  </w:endnote>
  <w:endnote w:type="continuationSeparator" w:id="0">
    <w:p w14:paraId="1FC9CB64" w14:textId="77777777" w:rsidR="00382E13" w:rsidRDefault="00382E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1" w:fontKey="{C679A39E-636D-4EF0-8083-B2DB2440D05A}"/>
    <w:embedBold r:id="rId2" w:fontKey="{F50F6755-D6F4-4686-9BC6-007C99B4F68D}"/>
  </w:font>
  <w:font w:name="+Tabeloverskrif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73CC0E" w14:textId="77777777" w:rsidR="006238A1" w:rsidRDefault="006238A1">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8730068"/>
      <w:docPartObj>
        <w:docPartGallery w:val="Page Numbers (Bottom of Page)"/>
        <w:docPartUnique/>
      </w:docPartObj>
    </w:sdtPr>
    <w:sdtContent>
      <w:sdt>
        <w:sdtPr>
          <w:id w:val="253867974"/>
          <w:docPartObj>
            <w:docPartGallery w:val="Page Numbers (Top of Page)"/>
            <w:docPartUnique/>
          </w:docPartObj>
        </w:sdtPr>
        <w:sdtContent>
          <w:p w14:paraId="198CDAB3" w14:textId="77777777" w:rsidR="001950F0" w:rsidRDefault="00000000" w:rsidP="00C44DD9">
            <w:pPr>
              <w:ind w:right="27"/>
            </w:pPr>
            <w:r>
              <w:rPr>
                <w:noProof/>
                <w:lang w:val="da-DK" w:eastAsia="da-DK"/>
              </w:rPr>
              <mc:AlternateContent>
                <mc:Choice Requires="wps">
                  <w:drawing>
                    <wp:anchor distT="0" distB="0" distL="114300" distR="114300" simplePos="0" relativeHeight="251655680" behindDoc="0" locked="0" layoutInCell="1" allowOverlap="1" wp14:anchorId="1CB125BA" wp14:editId="53011A60">
                      <wp:simplePos x="0" y="0"/>
                      <wp:positionH relativeFrom="column">
                        <wp:posOffset>3770630</wp:posOffset>
                      </wp:positionH>
                      <wp:positionV relativeFrom="paragraph">
                        <wp:posOffset>-109548</wp:posOffset>
                      </wp:positionV>
                      <wp:extent cx="2781300" cy="266700"/>
                      <wp:effectExtent l="0" t="0" r="0" b="0"/>
                      <wp:wrapNone/>
                      <wp:docPr id="10" name="Tekstfelt 10"/>
                      <wp:cNvGraphicFramePr/>
                      <a:graphic xmlns:a="http://schemas.openxmlformats.org/drawingml/2006/main">
                        <a:graphicData uri="http://schemas.microsoft.com/office/word/2010/wordprocessingShape">
                          <wps:wsp>
                            <wps:cNvSpPr txBox="1"/>
                            <wps:spPr>
                              <a:xfrm>
                                <a:off x="0" y="0"/>
                                <a:ext cx="2781300" cy="266700"/>
                              </a:xfrm>
                              <a:prstGeom prst="rect">
                                <a:avLst/>
                              </a:prstGeom>
                              <a:solidFill>
                                <a:schemeClr val="lt1"/>
                              </a:solidFill>
                              <a:ln w="6350">
                                <a:noFill/>
                              </a:ln>
                            </wps:spPr>
                            <wps:txbx>
                              <w:txbxContent>
                                <w:p w14:paraId="26559290" w14:textId="77777777" w:rsidR="00F95617" w:rsidRDefault="00000000" w:rsidP="00F95617">
                                  <w:pPr>
                                    <w:ind w:right="27"/>
                                    <w:jc w:val="right"/>
                                  </w:pPr>
                                  <w:r>
                                    <w:rPr>
                                      <w:lang w:val="da-DK"/>
                                    </w:rPr>
                                    <w:t xml:space="preserve">Side </w:t>
                                  </w:r>
                                  <w:r>
                                    <w:rPr>
                                      <w:bCs/>
                                      <w:sz w:val="24"/>
                                      <w:szCs w:val="24"/>
                                    </w:rPr>
                                    <w:fldChar w:fldCharType="begin"/>
                                  </w:r>
                                  <w:r>
                                    <w:rPr>
                                      <w:bCs/>
                                    </w:rPr>
                                    <w:instrText>PAGE</w:instrText>
                                  </w:r>
                                  <w:r>
                                    <w:rPr>
                                      <w:bCs/>
                                      <w:sz w:val="24"/>
                                      <w:szCs w:val="24"/>
                                    </w:rPr>
                                    <w:fldChar w:fldCharType="separate"/>
                                  </w:r>
                                  <w:r w:rsidR="00651E7E">
                                    <w:rPr>
                                      <w:bCs/>
                                      <w:noProof/>
                                    </w:rPr>
                                    <w:t>2</w:t>
                                  </w:r>
                                  <w:r>
                                    <w:rPr>
                                      <w:bCs/>
                                      <w:sz w:val="24"/>
                                      <w:szCs w:val="24"/>
                                    </w:rPr>
                                    <w:fldChar w:fldCharType="end"/>
                                  </w:r>
                                  <w:r>
                                    <w:rPr>
                                      <w:lang w:val="da-DK"/>
                                    </w:rPr>
                                    <w:t xml:space="preserve"> af </w:t>
                                  </w:r>
                                  <w:r>
                                    <w:rPr>
                                      <w:bCs/>
                                      <w:sz w:val="24"/>
                                      <w:szCs w:val="24"/>
                                    </w:rPr>
                                    <w:fldChar w:fldCharType="begin"/>
                                  </w:r>
                                  <w:r>
                                    <w:rPr>
                                      <w:bCs/>
                                    </w:rPr>
                                    <w:instrText>NUMPAGES</w:instrText>
                                  </w:r>
                                  <w:r>
                                    <w:rPr>
                                      <w:bCs/>
                                      <w:sz w:val="24"/>
                                      <w:szCs w:val="24"/>
                                    </w:rPr>
                                    <w:fldChar w:fldCharType="separate"/>
                                  </w:r>
                                  <w:r w:rsidR="00651E7E">
                                    <w:rPr>
                                      <w:bCs/>
                                      <w:noProof/>
                                    </w:rPr>
                                    <w:t>2</w:t>
                                  </w:r>
                                  <w:r>
                                    <w:rPr>
                                      <w:bCs/>
                                      <w:sz w:val="24"/>
                                      <w:szCs w:val="24"/>
                                    </w:rPr>
                                    <w:fldChar w:fldCharType="end"/>
                                  </w:r>
                                </w:p>
                                <w:p w14:paraId="3BE46C63" w14:textId="77777777" w:rsidR="00F95617" w:rsidRDefault="00F95617" w:rsidP="00F95617"/>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14:sizeRelH relativeFrom="margin">
                        <wp14:pctWidth>0</wp14:pctWidth>
                      </wp14:sizeRelH>
                    </wp:anchor>
                  </w:drawing>
                </mc:Choice>
                <mc:Fallback>
                  <w:pict>
                    <v:shapetype w14:anchorId="1CB125BA" id="_x0000_t202" coordsize="21600,21600" o:spt="202" path="m,l,21600r21600,l21600,xe">
                      <v:stroke joinstyle="miter"/>
                      <v:path gradientshapeok="t" o:connecttype="rect"/>
                    </v:shapetype>
                    <v:shape id="Tekstfelt 10" o:spid="_x0000_s1026" type="#_x0000_t202" style="position:absolute;margin-left:296.9pt;margin-top:-8.65pt;width:219pt;height:21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" fillcolor="white [3201]" stroked="f" strokeweight=".5pt">
                      <v:textbox>
                        <w:txbxContent>
                          <w:p w14:paraId="26559290" w14:textId="77777777" w:rsidR="00F95617" w:rsidRDefault="00000000" w:rsidP="00F95617">
                            <w:pPr>
                              <w:ind w:right="27"/>
                              <w:jc w:val="right"/>
                            </w:pPr>
                            <w:r>
                              <w:rPr>
                                <w:lang w:val="da-DK"/>
                              </w:rPr>
                              <w:t xml:space="preserve">Side </w:t>
                            </w:r>
                            <w:r>
                              <w:rPr>
                                <w:bCs/>
                                <w:sz w:val="24"/>
                                <w:szCs w:val="24"/>
                              </w:rPr>
                              <w:fldChar w:fldCharType="begin"/>
                            </w:r>
                            <w:r>
                              <w:rPr>
                                <w:bCs/>
                              </w:rPr>
                              <w:instrText>PAGE</w:instrText>
                            </w:r>
                            <w:r>
                              <w:rPr>
                                <w:bCs/>
                                <w:sz w:val="24"/>
                                <w:szCs w:val="24"/>
                              </w:rPr>
                              <w:fldChar w:fldCharType="separate"/>
                            </w:r>
                            <w:r w:rsidR="00651E7E">
                              <w:rPr>
                                <w:bCs/>
                                <w:noProof/>
                              </w:rPr>
                              <w:t>2</w:t>
                            </w:r>
                            <w:r>
                              <w:rPr>
                                <w:bCs/>
                                <w:sz w:val="24"/>
                                <w:szCs w:val="24"/>
                              </w:rPr>
                              <w:fldChar w:fldCharType="end"/>
                            </w:r>
                            <w:r>
                              <w:rPr>
                                <w:lang w:val="da-DK"/>
                              </w:rPr>
                              <w:t xml:space="preserve"> af </w:t>
                            </w:r>
                            <w:r>
                              <w:rPr>
                                <w:bCs/>
                                <w:sz w:val="24"/>
                                <w:szCs w:val="24"/>
                              </w:rPr>
                              <w:fldChar w:fldCharType="begin"/>
                            </w:r>
                            <w:r>
                              <w:rPr>
                                <w:bCs/>
                              </w:rPr>
                              <w:instrText>NUMPAGES</w:instrText>
                            </w:r>
                            <w:r>
                              <w:rPr>
                                <w:bCs/>
                                <w:sz w:val="24"/>
                                <w:szCs w:val="24"/>
                              </w:rPr>
                              <w:fldChar w:fldCharType="separate"/>
                            </w:r>
                            <w:r w:rsidR="00651E7E">
                              <w:rPr>
                                <w:bCs/>
                                <w:noProof/>
                              </w:rPr>
                              <w:t>2</w:t>
                            </w:r>
                            <w:r>
                              <w:rPr>
                                <w:bCs/>
                                <w:sz w:val="24"/>
                                <w:szCs w:val="24"/>
                              </w:rPr>
                              <w:fldChar w:fldCharType="end"/>
                            </w:r>
                          </w:p>
                          <w:p w14:paraId="3BE46C63" w14:textId="77777777" w:rsidR="00F95617" w:rsidRDefault="00F95617" w:rsidP="00F95617"/>
                        </w:txbxContent>
                      </v:textbox>
                    </v:shape>
                  </w:pict>
                </mc:Fallback>
              </mc:AlternateContent>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785211" w14:textId="77777777" w:rsidR="00FD6DC4" w:rsidRDefault="00000000">
    <w:r>
      <w:rPr>
        <w:noProof/>
        <w:lang w:val="da-DK" w:eastAsia="da-DK"/>
      </w:rPr>
      <mc:AlternateContent>
        <mc:Choice Requires="wps">
          <w:drawing>
            <wp:anchor distT="0" distB="0" distL="114300" distR="114300" simplePos="0" relativeHeight="251658752" behindDoc="0" locked="0" layoutInCell="1" allowOverlap="1" wp14:anchorId="7D150C55" wp14:editId="2B870454">
              <wp:simplePos x="0" y="0"/>
              <wp:positionH relativeFrom="column">
                <wp:posOffset>3743325</wp:posOffset>
              </wp:positionH>
              <wp:positionV relativeFrom="paragraph">
                <wp:posOffset>-128577</wp:posOffset>
              </wp:positionV>
              <wp:extent cx="2781300" cy="266700"/>
              <wp:effectExtent l="0" t="0" r="0" b="0"/>
              <wp:wrapNone/>
              <wp:docPr id="2" name="Tekstfelt 10"/>
              <wp:cNvGraphicFramePr/>
              <a:graphic xmlns:a="http://schemas.openxmlformats.org/drawingml/2006/main">
                <a:graphicData uri="http://schemas.microsoft.com/office/word/2010/wordprocessingShape">
                  <wps:wsp>
                    <wps:cNvSpPr txBox="1"/>
                    <wps:spPr>
                      <a:xfrm>
                        <a:off x="0" y="0"/>
                        <a:ext cx="2781300" cy="266700"/>
                      </a:xfrm>
                      <a:prstGeom prst="rect">
                        <a:avLst/>
                      </a:prstGeom>
                      <a:solidFill>
                        <a:schemeClr val="lt1"/>
                      </a:solidFill>
                      <a:ln w="6350">
                        <a:noFill/>
                      </a:ln>
                    </wps:spPr>
                    <wps:txbx>
                      <w:txbxContent>
                        <w:p w14:paraId="4FD5BDA9" w14:textId="77777777" w:rsidR="000066E1" w:rsidRDefault="00000000" w:rsidP="000066E1">
                          <w:pPr>
                            <w:ind w:right="27"/>
                            <w:jc w:val="right"/>
                          </w:pPr>
                          <w:r>
                            <w:rPr>
                              <w:lang w:val="da-DK"/>
                            </w:rPr>
                            <w:t xml:space="preserve">Side </w:t>
                          </w:r>
                          <w:r>
                            <w:rPr>
                              <w:bCs/>
                              <w:sz w:val="24"/>
                              <w:szCs w:val="24"/>
                            </w:rPr>
                            <w:fldChar w:fldCharType="begin"/>
                          </w:r>
                          <w:r>
                            <w:rPr>
                              <w:bCs/>
                            </w:rPr>
                            <w:instrText>PAGE</w:instrText>
                          </w:r>
                          <w:r>
                            <w:rPr>
                              <w:bCs/>
                              <w:sz w:val="24"/>
                              <w:szCs w:val="24"/>
                            </w:rPr>
                            <w:fldChar w:fldCharType="separate"/>
                          </w:r>
                          <w:r>
                            <w:rPr>
                              <w:bCs/>
                            </w:rPr>
                            <w:t>1</w:t>
                          </w:r>
                          <w:r>
                            <w:rPr>
                              <w:bCs/>
                              <w:sz w:val="24"/>
                              <w:szCs w:val="24"/>
                            </w:rPr>
                            <w:fldChar w:fldCharType="end"/>
                          </w:r>
                          <w:r>
                            <w:rPr>
                              <w:lang w:val="da-DK"/>
                            </w:rPr>
                            <w:t xml:space="preserve"> af </w:t>
                          </w:r>
                          <w:r>
                            <w:rPr>
                              <w:bCs/>
                              <w:sz w:val="24"/>
                              <w:szCs w:val="24"/>
                            </w:rPr>
                            <w:fldChar w:fldCharType="begin"/>
                          </w:r>
                          <w:r>
                            <w:rPr>
                              <w:bCs/>
                            </w:rPr>
                            <w:instrText>NUMPAGES</w:instrText>
                          </w:r>
                          <w:r>
                            <w:rPr>
                              <w:bCs/>
                              <w:sz w:val="24"/>
                              <w:szCs w:val="24"/>
                            </w:rPr>
                            <w:fldChar w:fldCharType="separate"/>
                          </w:r>
                          <w:r>
                            <w:rPr>
                              <w:bCs/>
                            </w:rPr>
                            <w:t>1</w:t>
                          </w:r>
                          <w:r>
                            <w:rPr>
                              <w:bCs/>
                              <w:sz w:val="24"/>
                              <w:szCs w:val="24"/>
                            </w:rPr>
                            <w:fldChar w:fldCharType="end"/>
                          </w:r>
                        </w:p>
                        <w:p w14:paraId="55D9DC87" w14:textId="77777777" w:rsidR="000066E1" w:rsidRDefault="000066E1" w:rsidP="000066E1"/>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14:sizeRelH relativeFrom="margin">
                <wp14:pctWidth>0</wp14:pctWidth>
              </wp14:sizeRelH>
            </wp:anchor>
          </w:drawing>
        </mc:Choice>
        <mc:Fallback>
          <w:pict>
            <v:shapetype w14:anchorId="7D150C55" id="_x0000_t202" coordsize="21600,21600" o:spt="202" path="m,l,21600r21600,l21600,xe">
              <v:stroke joinstyle="miter"/>
              <v:path gradientshapeok="t" o:connecttype="rect"/>
            </v:shapetype>
            <v:shape id="_x0000_s1027" type="#_x0000_t202" style="position:absolute;margin-left:294.75pt;margin-top:-10.1pt;width:219pt;height:21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" fillcolor="white [3201]" stroked="f" strokeweight=".5pt">
              <v:textbox>
                <w:txbxContent>
                  <w:p w14:paraId="4FD5BDA9" w14:textId="77777777" w:rsidR="000066E1" w:rsidRDefault="00000000" w:rsidP="000066E1">
                    <w:pPr>
                      <w:ind w:right="27"/>
                      <w:jc w:val="right"/>
                    </w:pPr>
                    <w:r>
                      <w:rPr>
                        <w:lang w:val="da-DK"/>
                      </w:rPr>
                      <w:t xml:space="preserve">Side </w:t>
                    </w:r>
                    <w:r>
                      <w:rPr>
                        <w:bCs/>
                        <w:sz w:val="24"/>
                        <w:szCs w:val="24"/>
                      </w:rPr>
                      <w:fldChar w:fldCharType="begin"/>
                    </w:r>
                    <w:r>
                      <w:rPr>
                        <w:bCs/>
                      </w:rPr>
                      <w:instrText>PAGE</w:instrText>
                    </w:r>
                    <w:r>
                      <w:rPr>
                        <w:bCs/>
                        <w:sz w:val="24"/>
                        <w:szCs w:val="24"/>
                      </w:rPr>
                      <w:fldChar w:fldCharType="separate"/>
                    </w:r>
                    <w:r>
                      <w:rPr>
                        <w:bCs/>
                      </w:rPr>
                      <w:t>1</w:t>
                    </w:r>
                    <w:r>
                      <w:rPr>
                        <w:bCs/>
                        <w:sz w:val="24"/>
                        <w:szCs w:val="24"/>
                      </w:rPr>
                      <w:fldChar w:fldCharType="end"/>
                    </w:r>
                    <w:r>
                      <w:rPr>
                        <w:lang w:val="da-DK"/>
                      </w:rPr>
                      <w:t xml:space="preserve"> af </w:t>
                    </w:r>
                    <w:r>
                      <w:rPr>
                        <w:bCs/>
                        <w:sz w:val="24"/>
                        <w:szCs w:val="24"/>
                      </w:rPr>
                      <w:fldChar w:fldCharType="begin"/>
                    </w:r>
                    <w:r>
                      <w:rPr>
                        <w:bCs/>
                      </w:rPr>
                      <w:instrText>NUMPAGES</w:instrText>
                    </w:r>
                    <w:r>
                      <w:rPr>
                        <w:bCs/>
                        <w:sz w:val="24"/>
                        <w:szCs w:val="24"/>
                      </w:rPr>
                      <w:fldChar w:fldCharType="separate"/>
                    </w:r>
                    <w:r>
                      <w:rPr>
                        <w:bCs/>
                      </w:rPr>
                      <w:t>1</w:t>
                    </w:r>
                    <w:r>
                      <w:rPr>
                        <w:bCs/>
                        <w:sz w:val="24"/>
                        <w:szCs w:val="24"/>
                      </w:rPr>
                      <w:fldChar w:fldCharType="end"/>
                    </w:r>
                  </w:p>
                  <w:p w14:paraId="55D9DC87" w14:textId="77777777" w:rsidR="000066E1" w:rsidRDefault="000066E1" w:rsidP="000066E1"/>
                </w:txbxContent>
              </v:textbox>
            </v:shape>
          </w:pict>
        </mc:Fallback>
      </mc:AlternateContent>
    </w:r>
    <w:r w:rsidR="00D34677">
      <w:rPr>
        <w:rFonts w:ascii="Times New Roman" w:hAnsi="Times New Roman" w:cs="Times New Roman"/>
        <w:noProof/>
        <w:sz w:val="24"/>
        <w:szCs w:val="24"/>
        <w:lang w:val="da-DK" w:eastAsia="da-DK"/>
      </w:rPr>
      <mc:AlternateContent>
        <mc:Choice Requires="wps">
          <w:drawing>
            <wp:anchor distT="0" distB="0" distL="114300" distR="114300" simplePos="0" relativeHeight="251659776" behindDoc="0" locked="0" layoutInCell="1" allowOverlap="1" wp14:anchorId="75BDD045" wp14:editId="0DEBEB65">
              <wp:simplePos x="0" y="0"/>
              <wp:positionH relativeFrom="column">
                <wp:posOffset>5909310</wp:posOffset>
              </wp:positionH>
              <wp:positionV relativeFrom="paragraph">
                <wp:posOffset>-3206115</wp:posOffset>
              </wp:positionV>
              <wp:extent cx="660400" cy="660400"/>
              <wp:effectExtent l="0" t="0" r="25400" b="25400"/>
              <wp:wrapNone/>
              <wp:docPr id="6" name="Tekstboks 6"/>
              <wp:cNvGraphicFramePr/>
              <a:graphic xmlns:a="http://schemas.openxmlformats.org/drawingml/2006/main">
                <a:graphicData uri="http://schemas.microsoft.com/office/word/2010/wordprocessingShape">
                  <wps:wsp>
                    <wps:cNvSpPr txBox="1"/>
                    <wps:spPr>
                      <a:xfrm>
                        <a:off x="0" y="0"/>
                        <a:ext cx="660400" cy="66040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E6CCCD" w14:textId="77777777" w:rsidR="00F6674E" w:rsidRDefault="00000000" w:rsidP="00F6674E">
                          <w:r>
                            <w:fldChar w:fldCharType="begin"/>
                          </w:r>
                          <w:r>
                            <w:instrText xml:space="preserve"> MERGEFIELD Image:DataMatrix </w:instrText>
                          </w:r>
                          <w:r>
                            <w:fldChar w:fldCharType="separate"/>
                          </w:r>
                          <w:r w:rsidR="006654B1">
                            <w:rPr>
                              <w:noProof/>
                            </w:rPr>
                            <w:t>«Image:DataMatrix»</w:t>
                          </w:r>
                          <w:r>
                            <w:fldChar w:fldCharType="end"/>
                          </w:r>
                        </w:p>
                        <w:p w14:paraId="2B4B9BCE" w14:textId="77777777" w:rsidR="00D34677" w:rsidRDefault="00D34677"/>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anchor>
          </w:drawing>
        </mc:Choice>
        <mc:Fallback>
          <w:pict>
            <v:shape w14:anchorId="75BDD045" id="Tekstboks 6" o:spid="_x0000_s1028" type="#_x0000_t202" style="position:absolute;margin-left:465.3pt;margin-top:-252.45pt;width:52pt;height:52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" filled="f" strokeweight=".5pt">
              <v:textbox>
                <w:txbxContent>
                  <w:p w14:paraId="42E6CCCD" w14:textId="77777777" w:rsidR="00F6674E" w:rsidRDefault="00000000" w:rsidP="00F6674E">
                    <w:r>
                      <w:fldChar w:fldCharType="begin"/>
                    </w:r>
                    <w:r>
                      <w:instrText xml:space="preserve"> MERGEFIELD Image:DataMatrix </w:instrText>
                    </w:r>
                    <w:r>
                      <w:fldChar w:fldCharType="separate"/>
                    </w:r>
                    <w:r w:rsidR="006654B1">
                      <w:rPr>
                        <w:noProof/>
                      </w:rPr>
                      <w:t>«Image:DataMatrix»</w:t>
                    </w:r>
                    <w:r>
                      <w:fldChar w:fldCharType="end"/>
                    </w:r>
                  </w:p>
                  <w:p w14:paraId="2B4B9BCE" w14:textId="77777777" w:rsidR="00D34677" w:rsidRDefault="00D34677"/>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CEA2A5" w14:textId="77777777" w:rsidR="00382E13" w:rsidRDefault="00382E13">
      <w:pPr>
        <w:spacing w:line="240" w:lineRule="auto"/>
      </w:pPr>
      <w:r>
        <w:separator/>
      </w:r>
    </w:p>
  </w:footnote>
  <w:footnote w:type="continuationSeparator" w:id="0">
    <w:p w14:paraId="5A0CFCBB" w14:textId="77777777" w:rsidR="00382E13" w:rsidRDefault="00382E1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E25730" w14:textId="77777777" w:rsidR="006238A1" w:rsidRDefault="006238A1">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CADC4C" w14:textId="77777777" w:rsidR="008726FA" w:rsidRDefault="00000000" w:rsidP="00A10576">
    <w:pPr>
      <w:tabs>
        <w:tab w:val="left" w:pos="4619"/>
      </w:tabs>
      <w:ind w:left="1304"/>
    </w:pPr>
    <w:r>
      <w:tab/>
    </w:r>
    <w:r>
      <w:rPr>
        <w:noProof/>
      </w:rPr>
      <w:drawing>
        <wp:anchor distT="0" distB="0" distL="114300" distR="114300" simplePos="0" relativeHeight="251657728" behindDoc="0" locked="1" layoutInCell="1" allowOverlap="1" wp14:anchorId="385F9CCA" wp14:editId="470EC53A">
          <wp:simplePos x="0" y="0"/>
          <wp:positionH relativeFrom="rightMargin">
            <wp:posOffset>-897255</wp:posOffset>
          </wp:positionH>
          <wp:positionV relativeFrom="page">
            <wp:posOffset>463550</wp:posOffset>
          </wp:positionV>
          <wp:extent cx="2599055" cy="215900"/>
          <wp:effectExtent l="0" t="0" r="0" b="0"/>
          <wp:wrapNone/>
          <wp:docPr id="667400843" name="Billede 667400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00843" name="Billede 28"/>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599055" cy="2159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8F08FF" w14:textId="77777777" w:rsidR="00F552C8" w:rsidRPr="002A4687" w:rsidRDefault="00000000" w:rsidP="003F048F">
    <w:pPr>
      <w:tabs>
        <w:tab w:val="left" w:pos="4619"/>
      </w:tabs>
      <w:ind w:left="1304"/>
    </w:pPr>
    <w:r>
      <w:rPr>
        <w:noProof/>
      </w:rPr>
      <w:drawing>
        <wp:anchor distT="0" distB="0" distL="114300" distR="114300" simplePos="0" relativeHeight="251656704" behindDoc="0" locked="1" layoutInCell="1" allowOverlap="1" wp14:anchorId="6C5DAB7D" wp14:editId="6088D9B6">
          <wp:simplePos x="0" y="0"/>
          <wp:positionH relativeFrom="rightMargin">
            <wp:posOffset>-942340</wp:posOffset>
          </wp:positionH>
          <wp:positionV relativeFrom="page">
            <wp:posOffset>473075</wp:posOffset>
          </wp:positionV>
          <wp:extent cx="2599055" cy="2159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28"/>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599055" cy="2159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3FFE5A6A"/>
    <w:lvl w:ilvl="0">
      <w:start w:val="1"/>
      <w:numFmt w:val="decimal"/>
      <w:pStyle w:val="Opstilling-talellerbogst"/>
      <w:lvlText w:val="%1."/>
      <w:lvlJc w:val="left"/>
      <w:pPr>
        <w:tabs>
          <w:tab w:val="num" w:pos="360"/>
        </w:tabs>
        <w:ind w:left="360" w:hanging="360"/>
      </w:pPr>
    </w:lvl>
  </w:abstractNum>
  <w:abstractNum w:abstractNumId="1" w15:restartNumberingAfterBreak="0">
    <w:nsid w:val="FFFFFF89"/>
    <w:multiLevelType w:val="singleLevel"/>
    <w:tmpl w:val="97E24E34"/>
    <w:lvl w:ilvl="0">
      <w:start w:val="1"/>
      <w:numFmt w:val="bullet"/>
      <w:pStyle w:val="Opstilling-punkttegn"/>
      <w:lvlText w:val=""/>
      <w:lvlJc w:val="left"/>
      <w:pPr>
        <w:tabs>
          <w:tab w:val="num" w:pos="360"/>
        </w:tabs>
        <w:ind w:left="360" w:hanging="360"/>
      </w:pPr>
      <w:rPr>
        <w:rFonts w:ascii="Symbol" w:hAnsi="Symbol" w:hint="default"/>
      </w:rPr>
    </w:lvl>
  </w:abstractNum>
  <w:abstractNum w:abstractNumId="2" w15:restartNumberingAfterBreak="0">
    <w:nsid w:val="04281530"/>
    <w:multiLevelType w:val="multilevel"/>
    <w:tmpl w:val="5672D70A"/>
    <w:styleLink w:val="TypografiPunkttegnSymbolsymbolVenstre063cmHngende06"/>
    <w:lvl w:ilvl="0">
      <w:start w:val="1"/>
      <w:numFmt w:val="bullet"/>
      <w:lvlText w:val=""/>
      <w:lvlJc w:val="left"/>
      <w:pPr>
        <w:ind w:left="360" w:hanging="360"/>
      </w:pPr>
      <w:rPr>
        <w:rFonts w:ascii="Symbol" w:hAnsi="Symbol"/>
        <w:color w:val="000000"/>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BD2317A"/>
    <w:multiLevelType w:val="hybridMultilevel"/>
    <w:tmpl w:val="71008ACE"/>
    <w:lvl w:ilvl="0" w:tplc="F740040E">
      <w:start w:val="1"/>
      <w:numFmt w:val="bullet"/>
      <w:lvlText w:val=""/>
      <w:lvlJc w:val="left"/>
      <w:pPr>
        <w:ind w:left="360" w:hanging="360"/>
      </w:pPr>
      <w:rPr>
        <w:rFonts w:ascii="Symbol" w:hAnsi="Symbol" w:hint="default"/>
      </w:rPr>
    </w:lvl>
    <w:lvl w:ilvl="1" w:tplc="0F1ADAEA" w:tentative="1">
      <w:start w:val="1"/>
      <w:numFmt w:val="bullet"/>
      <w:lvlText w:val="o"/>
      <w:lvlJc w:val="left"/>
      <w:pPr>
        <w:ind w:left="1080" w:hanging="360"/>
      </w:pPr>
      <w:rPr>
        <w:rFonts w:ascii="Courier New" w:hAnsi="Courier New" w:cs="Courier New" w:hint="default"/>
      </w:rPr>
    </w:lvl>
    <w:lvl w:ilvl="2" w:tplc="E4621E38" w:tentative="1">
      <w:start w:val="1"/>
      <w:numFmt w:val="bullet"/>
      <w:lvlText w:val=""/>
      <w:lvlJc w:val="left"/>
      <w:pPr>
        <w:ind w:left="1800" w:hanging="360"/>
      </w:pPr>
      <w:rPr>
        <w:rFonts w:ascii="Wingdings" w:hAnsi="Wingdings" w:hint="default"/>
      </w:rPr>
    </w:lvl>
    <w:lvl w:ilvl="3" w:tplc="B824E2C0" w:tentative="1">
      <w:start w:val="1"/>
      <w:numFmt w:val="bullet"/>
      <w:lvlText w:val=""/>
      <w:lvlJc w:val="left"/>
      <w:pPr>
        <w:ind w:left="2520" w:hanging="360"/>
      </w:pPr>
      <w:rPr>
        <w:rFonts w:ascii="Symbol" w:hAnsi="Symbol" w:hint="default"/>
      </w:rPr>
    </w:lvl>
    <w:lvl w:ilvl="4" w:tplc="9ABE18BE" w:tentative="1">
      <w:start w:val="1"/>
      <w:numFmt w:val="bullet"/>
      <w:lvlText w:val="o"/>
      <w:lvlJc w:val="left"/>
      <w:pPr>
        <w:ind w:left="3240" w:hanging="360"/>
      </w:pPr>
      <w:rPr>
        <w:rFonts w:ascii="Courier New" w:hAnsi="Courier New" w:cs="Courier New" w:hint="default"/>
      </w:rPr>
    </w:lvl>
    <w:lvl w:ilvl="5" w:tplc="A00A2B84" w:tentative="1">
      <w:start w:val="1"/>
      <w:numFmt w:val="bullet"/>
      <w:lvlText w:val=""/>
      <w:lvlJc w:val="left"/>
      <w:pPr>
        <w:ind w:left="3960" w:hanging="360"/>
      </w:pPr>
      <w:rPr>
        <w:rFonts w:ascii="Wingdings" w:hAnsi="Wingdings" w:hint="default"/>
      </w:rPr>
    </w:lvl>
    <w:lvl w:ilvl="6" w:tplc="E4902A78" w:tentative="1">
      <w:start w:val="1"/>
      <w:numFmt w:val="bullet"/>
      <w:lvlText w:val=""/>
      <w:lvlJc w:val="left"/>
      <w:pPr>
        <w:ind w:left="4680" w:hanging="360"/>
      </w:pPr>
      <w:rPr>
        <w:rFonts w:ascii="Symbol" w:hAnsi="Symbol" w:hint="default"/>
      </w:rPr>
    </w:lvl>
    <w:lvl w:ilvl="7" w:tplc="8ADEF6CA" w:tentative="1">
      <w:start w:val="1"/>
      <w:numFmt w:val="bullet"/>
      <w:lvlText w:val="o"/>
      <w:lvlJc w:val="left"/>
      <w:pPr>
        <w:ind w:left="5400" w:hanging="360"/>
      </w:pPr>
      <w:rPr>
        <w:rFonts w:ascii="Courier New" w:hAnsi="Courier New" w:cs="Courier New" w:hint="default"/>
      </w:rPr>
    </w:lvl>
    <w:lvl w:ilvl="8" w:tplc="6270C3D2" w:tentative="1">
      <w:start w:val="1"/>
      <w:numFmt w:val="bullet"/>
      <w:lvlText w:val=""/>
      <w:lvlJc w:val="left"/>
      <w:pPr>
        <w:ind w:left="6120" w:hanging="360"/>
      </w:pPr>
      <w:rPr>
        <w:rFonts w:ascii="Wingdings" w:hAnsi="Wingdings" w:hint="default"/>
      </w:rPr>
    </w:lvl>
  </w:abstractNum>
  <w:abstractNum w:abstractNumId="4" w15:restartNumberingAfterBreak="0">
    <w:nsid w:val="2496388B"/>
    <w:multiLevelType w:val="hybridMultilevel"/>
    <w:tmpl w:val="717C1B2A"/>
    <w:lvl w:ilvl="0" w:tplc="8E8290C0">
      <w:start w:val="1"/>
      <w:numFmt w:val="decimal"/>
      <w:pStyle w:val="Talopstilling"/>
      <w:lvlText w:val="%1."/>
      <w:lvlJc w:val="left"/>
      <w:pPr>
        <w:ind w:left="360" w:hanging="360"/>
      </w:pPr>
    </w:lvl>
    <w:lvl w:ilvl="1" w:tplc="86B8B136" w:tentative="1">
      <w:start w:val="1"/>
      <w:numFmt w:val="lowerLetter"/>
      <w:lvlText w:val="%2."/>
      <w:lvlJc w:val="left"/>
      <w:pPr>
        <w:ind w:left="1080" w:hanging="360"/>
      </w:pPr>
    </w:lvl>
    <w:lvl w:ilvl="2" w:tplc="0838BFEE" w:tentative="1">
      <w:start w:val="1"/>
      <w:numFmt w:val="lowerRoman"/>
      <w:lvlText w:val="%3."/>
      <w:lvlJc w:val="right"/>
      <w:pPr>
        <w:ind w:left="1800" w:hanging="180"/>
      </w:pPr>
    </w:lvl>
    <w:lvl w:ilvl="3" w:tplc="8ADA671A" w:tentative="1">
      <w:start w:val="1"/>
      <w:numFmt w:val="decimal"/>
      <w:lvlText w:val="%4."/>
      <w:lvlJc w:val="left"/>
      <w:pPr>
        <w:ind w:left="2520" w:hanging="360"/>
      </w:pPr>
    </w:lvl>
    <w:lvl w:ilvl="4" w:tplc="B934A9AE" w:tentative="1">
      <w:start w:val="1"/>
      <w:numFmt w:val="lowerLetter"/>
      <w:lvlText w:val="%5."/>
      <w:lvlJc w:val="left"/>
      <w:pPr>
        <w:ind w:left="3240" w:hanging="360"/>
      </w:pPr>
    </w:lvl>
    <w:lvl w:ilvl="5" w:tplc="1A3AA78A" w:tentative="1">
      <w:start w:val="1"/>
      <w:numFmt w:val="lowerRoman"/>
      <w:lvlText w:val="%6."/>
      <w:lvlJc w:val="right"/>
      <w:pPr>
        <w:ind w:left="3960" w:hanging="180"/>
      </w:pPr>
    </w:lvl>
    <w:lvl w:ilvl="6" w:tplc="E97E1CA6" w:tentative="1">
      <w:start w:val="1"/>
      <w:numFmt w:val="decimal"/>
      <w:lvlText w:val="%7."/>
      <w:lvlJc w:val="left"/>
      <w:pPr>
        <w:ind w:left="4680" w:hanging="360"/>
      </w:pPr>
    </w:lvl>
    <w:lvl w:ilvl="7" w:tplc="583A2D72" w:tentative="1">
      <w:start w:val="1"/>
      <w:numFmt w:val="lowerLetter"/>
      <w:lvlText w:val="%8."/>
      <w:lvlJc w:val="left"/>
      <w:pPr>
        <w:ind w:left="5400" w:hanging="360"/>
      </w:pPr>
    </w:lvl>
    <w:lvl w:ilvl="8" w:tplc="FC82B144" w:tentative="1">
      <w:start w:val="1"/>
      <w:numFmt w:val="lowerRoman"/>
      <w:lvlText w:val="%9."/>
      <w:lvlJc w:val="right"/>
      <w:pPr>
        <w:ind w:left="6120" w:hanging="180"/>
      </w:pPr>
    </w:lvl>
  </w:abstractNum>
  <w:abstractNum w:abstractNumId="5" w15:restartNumberingAfterBreak="0">
    <w:nsid w:val="3F8F112E"/>
    <w:multiLevelType w:val="multilevel"/>
    <w:tmpl w:val="69E85DE8"/>
    <w:lvl w:ilvl="0">
      <w:start w:val="1"/>
      <w:numFmt w:val="bullet"/>
      <w:lvlText w:val=""/>
      <w:lvlJc w:val="left"/>
      <w:pPr>
        <w:tabs>
          <w:tab w:val="num" w:pos="360"/>
        </w:tabs>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520716E7"/>
    <w:multiLevelType w:val="multilevel"/>
    <w:tmpl w:val="0406001D"/>
    <w:styleLink w:val="Typografi1"/>
    <w:lvl w:ilvl="0">
      <w:start w:val="1"/>
      <w:numFmt w:val="bullet"/>
      <w:lvlText w:val=""/>
      <w:lvlJc w:val="left"/>
      <w:pPr>
        <w:ind w:left="360" w:hanging="360"/>
      </w:pPr>
      <w:rPr>
        <w:rFonts w:ascii="Symbol" w:hAnsi="Symbol"/>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58AE462D"/>
    <w:multiLevelType w:val="multilevel"/>
    <w:tmpl w:val="5672D70A"/>
    <w:lvl w:ilvl="0">
      <w:start w:val="1"/>
      <w:numFmt w:val="bullet"/>
      <w:lvlText w:val=""/>
      <w:lvlJc w:val="left"/>
      <w:pPr>
        <w:ind w:left="360" w:hanging="360"/>
      </w:pPr>
      <w:rPr>
        <w:rFonts w:ascii="Symbol" w:hAnsi="Symbol"/>
        <w:color w:val="000000"/>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63B96B29"/>
    <w:multiLevelType w:val="multilevel"/>
    <w:tmpl w:val="0406001D"/>
    <w:lvl w:ilvl="0">
      <w:start w:val="1"/>
      <w:numFmt w:val="bullet"/>
      <w:lvlText w:val=""/>
      <w:lvlJc w:val="left"/>
      <w:pPr>
        <w:ind w:left="360" w:hanging="360"/>
      </w:pPr>
      <w:rPr>
        <w:rFonts w:ascii="Symbol" w:hAnsi="Symbol"/>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586000A"/>
    <w:multiLevelType w:val="hybridMultilevel"/>
    <w:tmpl w:val="38CC771E"/>
    <w:lvl w:ilvl="0" w:tplc="4942DB30">
      <w:start w:val="1"/>
      <w:numFmt w:val="bullet"/>
      <w:pStyle w:val="Listeafsnit"/>
      <w:lvlText w:val=""/>
      <w:lvlJc w:val="left"/>
      <w:pPr>
        <w:ind w:left="720" w:hanging="360"/>
      </w:pPr>
      <w:rPr>
        <w:rFonts w:ascii="Symbol" w:hAnsi="Symbol" w:hint="default"/>
      </w:rPr>
    </w:lvl>
    <w:lvl w:ilvl="1" w:tplc="54D84D00" w:tentative="1">
      <w:start w:val="1"/>
      <w:numFmt w:val="bullet"/>
      <w:lvlText w:val="o"/>
      <w:lvlJc w:val="left"/>
      <w:pPr>
        <w:ind w:left="1440" w:hanging="360"/>
      </w:pPr>
      <w:rPr>
        <w:rFonts w:ascii="Courier New" w:hAnsi="Courier New" w:cs="Courier New" w:hint="default"/>
      </w:rPr>
    </w:lvl>
    <w:lvl w:ilvl="2" w:tplc="5ACA7850" w:tentative="1">
      <w:start w:val="1"/>
      <w:numFmt w:val="bullet"/>
      <w:lvlText w:val=""/>
      <w:lvlJc w:val="left"/>
      <w:pPr>
        <w:ind w:left="2160" w:hanging="360"/>
      </w:pPr>
      <w:rPr>
        <w:rFonts w:ascii="Wingdings" w:hAnsi="Wingdings" w:hint="default"/>
      </w:rPr>
    </w:lvl>
    <w:lvl w:ilvl="3" w:tplc="2E062346" w:tentative="1">
      <w:start w:val="1"/>
      <w:numFmt w:val="bullet"/>
      <w:lvlText w:val=""/>
      <w:lvlJc w:val="left"/>
      <w:pPr>
        <w:ind w:left="2880" w:hanging="360"/>
      </w:pPr>
      <w:rPr>
        <w:rFonts w:ascii="Symbol" w:hAnsi="Symbol" w:hint="default"/>
      </w:rPr>
    </w:lvl>
    <w:lvl w:ilvl="4" w:tplc="B1303194" w:tentative="1">
      <w:start w:val="1"/>
      <w:numFmt w:val="bullet"/>
      <w:lvlText w:val="o"/>
      <w:lvlJc w:val="left"/>
      <w:pPr>
        <w:ind w:left="3600" w:hanging="360"/>
      </w:pPr>
      <w:rPr>
        <w:rFonts w:ascii="Courier New" w:hAnsi="Courier New" w:cs="Courier New" w:hint="default"/>
      </w:rPr>
    </w:lvl>
    <w:lvl w:ilvl="5" w:tplc="590469F4" w:tentative="1">
      <w:start w:val="1"/>
      <w:numFmt w:val="bullet"/>
      <w:lvlText w:val=""/>
      <w:lvlJc w:val="left"/>
      <w:pPr>
        <w:ind w:left="4320" w:hanging="360"/>
      </w:pPr>
      <w:rPr>
        <w:rFonts w:ascii="Wingdings" w:hAnsi="Wingdings" w:hint="default"/>
      </w:rPr>
    </w:lvl>
    <w:lvl w:ilvl="6" w:tplc="14ECE4E0" w:tentative="1">
      <w:start w:val="1"/>
      <w:numFmt w:val="bullet"/>
      <w:lvlText w:val=""/>
      <w:lvlJc w:val="left"/>
      <w:pPr>
        <w:ind w:left="5040" w:hanging="360"/>
      </w:pPr>
      <w:rPr>
        <w:rFonts w:ascii="Symbol" w:hAnsi="Symbol" w:hint="default"/>
      </w:rPr>
    </w:lvl>
    <w:lvl w:ilvl="7" w:tplc="1FAC4F26" w:tentative="1">
      <w:start w:val="1"/>
      <w:numFmt w:val="bullet"/>
      <w:lvlText w:val="o"/>
      <w:lvlJc w:val="left"/>
      <w:pPr>
        <w:ind w:left="5760" w:hanging="360"/>
      </w:pPr>
      <w:rPr>
        <w:rFonts w:ascii="Courier New" w:hAnsi="Courier New" w:cs="Courier New" w:hint="default"/>
      </w:rPr>
    </w:lvl>
    <w:lvl w:ilvl="8" w:tplc="C6B48C56" w:tentative="1">
      <w:start w:val="1"/>
      <w:numFmt w:val="bullet"/>
      <w:lvlText w:val=""/>
      <w:lvlJc w:val="left"/>
      <w:pPr>
        <w:ind w:left="6480" w:hanging="360"/>
      </w:pPr>
      <w:rPr>
        <w:rFonts w:ascii="Wingdings" w:hAnsi="Wingdings" w:hint="default"/>
      </w:rPr>
    </w:lvl>
  </w:abstractNum>
  <w:abstractNum w:abstractNumId="10" w15:restartNumberingAfterBreak="0">
    <w:nsid w:val="6E7312F7"/>
    <w:multiLevelType w:val="multilevel"/>
    <w:tmpl w:val="65E456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16cid:durableId="781651219">
    <w:abstractNumId w:val="1"/>
  </w:num>
  <w:num w:numId="2" w16cid:durableId="1280184655">
    <w:abstractNumId w:val="7"/>
  </w:num>
  <w:num w:numId="3" w16cid:durableId="1074819329">
    <w:abstractNumId w:val="3"/>
  </w:num>
  <w:num w:numId="4" w16cid:durableId="1708987109">
    <w:abstractNumId w:val="8"/>
  </w:num>
  <w:num w:numId="5" w16cid:durableId="1957254865">
    <w:abstractNumId w:val="4"/>
  </w:num>
  <w:num w:numId="6" w16cid:durableId="1448892139">
    <w:abstractNumId w:val="0"/>
  </w:num>
  <w:num w:numId="7" w16cid:durableId="1218249939">
    <w:abstractNumId w:val="10"/>
  </w:num>
  <w:num w:numId="8" w16cid:durableId="2035036198">
    <w:abstractNumId w:val="3"/>
  </w:num>
  <w:num w:numId="9" w16cid:durableId="1099065638">
    <w:abstractNumId w:val="3"/>
  </w:num>
  <w:num w:numId="10" w16cid:durableId="635451159">
    <w:abstractNumId w:val="1"/>
  </w:num>
  <w:num w:numId="11" w16cid:durableId="1055278951">
    <w:abstractNumId w:val="0"/>
  </w:num>
  <w:num w:numId="12" w16cid:durableId="1055858511">
    <w:abstractNumId w:val="1"/>
  </w:num>
  <w:num w:numId="13" w16cid:durableId="1830556142">
    <w:abstractNumId w:val="4"/>
  </w:num>
  <w:num w:numId="14" w16cid:durableId="579290184">
    <w:abstractNumId w:val="7"/>
  </w:num>
  <w:num w:numId="15" w16cid:durableId="1591541939">
    <w:abstractNumId w:val="8"/>
  </w:num>
  <w:num w:numId="16" w16cid:durableId="1293287831">
    <w:abstractNumId w:val="5"/>
  </w:num>
  <w:num w:numId="17" w16cid:durableId="1749227715">
    <w:abstractNumId w:val="5"/>
  </w:num>
  <w:num w:numId="18" w16cid:durableId="2123377925">
    <w:abstractNumId w:val="1"/>
  </w:num>
  <w:num w:numId="19" w16cid:durableId="1060052157">
    <w:abstractNumId w:val="1"/>
  </w:num>
  <w:num w:numId="20" w16cid:durableId="322053962">
    <w:abstractNumId w:val="0"/>
  </w:num>
  <w:num w:numId="21" w16cid:durableId="607928938">
    <w:abstractNumId w:val="0"/>
  </w:num>
  <w:num w:numId="22" w16cid:durableId="1607078166">
    <w:abstractNumId w:val="1"/>
  </w:num>
  <w:num w:numId="23" w16cid:durableId="1252929010">
    <w:abstractNumId w:val="4"/>
  </w:num>
  <w:num w:numId="24" w16cid:durableId="615062357">
    <w:abstractNumId w:val="2"/>
  </w:num>
  <w:num w:numId="25" w16cid:durableId="2133474795">
    <w:abstractNumId w:val="6"/>
  </w:num>
  <w:num w:numId="26" w16cid:durableId="294483504">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embedSystemFonts/>
  <w:saveSubsetFonts/>
  <w:proofState w:grammar="clean"/>
  <w:attachedTemplate r:id="rId1"/>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4B1"/>
    <w:rsid w:val="00006054"/>
    <w:rsid w:val="000066E1"/>
    <w:rsid w:val="00013A0E"/>
    <w:rsid w:val="00013D8C"/>
    <w:rsid w:val="00020DA6"/>
    <w:rsid w:val="00021EC4"/>
    <w:rsid w:val="0002609D"/>
    <w:rsid w:val="0003360B"/>
    <w:rsid w:val="000362BA"/>
    <w:rsid w:val="0003777C"/>
    <w:rsid w:val="00037BB8"/>
    <w:rsid w:val="000432B5"/>
    <w:rsid w:val="00054A9D"/>
    <w:rsid w:val="00056BCD"/>
    <w:rsid w:val="000619C4"/>
    <w:rsid w:val="0006418A"/>
    <w:rsid w:val="0007122D"/>
    <w:rsid w:val="00072F50"/>
    <w:rsid w:val="00077B78"/>
    <w:rsid w:val="00077DEB"/>
    <w:rsid w:val="000B0BB5"/>
    <w:rsid w:val="000B1626"/>
    <w:rsid w:val="000B2463"/>
    <w:rsid w:val="000B298D"/>
    <w:rsid w:val="000B31FC"/>
    <w:rsid w:val="000C0F65"/>
    <w:rsid w:val="000C65AC"/>
    <w:rsid w:val="000C6AB9"/>
    <w:rsid w:val="000D527B"/>
    <w:rsid w:val="000E28EE"/>
    <w:rsid w:val="000E322D"/>
    <w:rsid w:val="000F1973"/>
    <w:rsid w:val="000F4788"/>
    <w:rsid w:val="000F7320"/>
    <w:rsid w:val="000F7844"/>
    <w:rsid w:val="00100070"/>
    <w:rsid w:val="00100C0E"/>
    <w:rsid w:val="00102D59"/>
    <w:rsid w:val="00111728"/>
    <w:rsid w:val="00122867"/>
    <w:rsid w:val="00125E7C"/>
    <w:rsid w:val="00133546"/>
    <w:rsid w:val="001419A5"/>
    <w:rsid w:val="00144BF2"/>
    <w:rsid w:val="001566FF"/>
    <w:rsid w:val="00161E79"/>
    <w:rsid w:val="00170C9F"/>
    <w:rsid w:val="00176784"/>
    <w:rsid w:val="0018268C"/>
    <w:rsid w:val="00186789"/>
    <w:rsid w:val="001920EC"/>
    <w:rsid w:val="001950F0"/>
    <w:rsid w:val="001A79B3"/>
    <w:rsid w:val="001B0B01"/>
    <w:rsid w:val="001B18B8"/>
    <w:rsid w:val="001B4671"/>
    <w:rsid w:val="001B4801"/>
    <w:rsid w:val="001C6DB5"/>
    <w:rsid w:val="001E026F"/>
    <w:rsid w:val="001E5CC4"/>
    <w:rsid w:val="001F6671"/>
    <w:rsid w:val="00200083"/>
    <w:rsid w:val="0020706C"/>
    <w:rsid w:val="002207BD"/>
    <w:rsid w:val="00222055"/>
    <w:rsid w:val="00222754"/>
    <w:rsid w:val="00227D00"/>
    <w:rsid w:val="00236476"/>
    <w:rsid w:val="0024636B"/>
    <w:rsid w:val="00256359"/>
    <w:rsid w:val="002605D3"/>
    <w:rsid w:val="0026174C"/>
    <w:rsid w:val="00275F0F"/>
    <w:rsid w:val="00277F1E"/>
    <w:rsid w:val="002931C3"/>
    <w:rsid w:val="002A2576"/>
    <w:rsid w:val="002A4687"/>
    <w:rsid w:val="002C3624"/>
    <w:rsid w:val="002C6DC3"/>
    <w:rsid w:val="002D671C"/>
    <w:rsid w:val="002E166C"/>
    <w:rsid w:val="002E549C"/>
    <w:rsid w:val="002E5E44"/>
    <w:rsid w:val="002F17D5"/>
    <w:rsid w:val="002F41FF"/>
    <w:rsid w:val="002F4C38"/>
    <w:rsid w:val="00303ABC"/>
    <w:rsid w:val="0032293C"/>
    <w:rsid w:val="00331D05"/>
    <w:rsid w:val="00334F83"/>
    <w:rsid w:val="003375F1"/>
    <w:rsid w:val="00354AF6"/>
    <w:rsid w:val="0035767D"/>
    <w:rsid w:val="00367310"/>
    <w:rsid w:val="00370A93"/>
    <w:rsid w:val="00376CDB"/>
    <w:rsid w:val="00382E13"/>
    <w:rsid w:val="00387AD1"/>
    <w:rsid w:val="00393AAF"/>
    <w:rsid w:val="00394478"/>
    <w:rsid w:val="003A2E0A"/>
    <w:rsid w:val="003A47F2"/>
    <w:rsid w:val="003A6054"/>
    <w:rsid w:val="003A6A59"/>
    <w:rsid w:val="003B1DFF"/>
    <w:rsid w:val="003E1966"/>
    <w:rsid w:val="003E30D2"/>
    <w:rsid w:val="003F048F"/>
    <w:rsid w:val="003F1A9C"/>
    <w:rsid w:val="003F4CB7"/>
    <w:rsid w:val="004025A0"/>
    <w:rsid w:val="00404562"/>
    <w:rsid w:val="00412AEF"/>
    <w:rsid w:val="00425CBC"/>
    <w:rsid w:val="00426FAC"/>
    <w:rsid w:val="00427FCD"/>
    <w:rsid w:val="00440643"/>
    <w:rsid w:val="00444A67"/>
    <w:rsid w:val="004455FC"/>
    <w:rsid w:val="0044790D"/>
    <w:rsid w:val="00457363"/>
    <w:rsid w:val="00457CE1"/>
    <w:rsid w:val="00467969"/>
    <w:rsid w:val="0047134E"/>
    <w:rsid w:val="00486DBC"/>
    <w:rsid w:val="00486EF2"/>
    <w:rsid w:val="0049548D"/>
    <w:rsid w:val="004962FF"/>
    <w:rsid w:val="004A7BEE"/>
    <w:rsid w:val="004B51F7"/>
    <w:rsid w:val="004B79D1"/>
    <w:rsid w:val="004C4C84"/>
    <w:rsid w:val="004D1BDC"/>
    <w:rsid w:val="004D4DB5"/>
    <w:rsid w:val="004F0EB0"/>
    <w:rsid w:val="004F777A"/>
    <w:rsid w:val="005103E2"/>
    <w:rsid w:val="005144B4"/>
    <w:rsid w:val="005151F6"/>
    <w:rsid w:val="0051588E"/>
    <w:rsid w:val="0051680A"/>
    <w:rsid w:val="00520CFD"/>
    <w:rsid w:val="00527430"/>
    <w:rsid w:val="00540A82"/>
    <w:rsid w:val="00545F4F"/>
    <w:rsid w:val="00547346"/>
    <w:rsid w:val="00557802"/>
    <w:rsid w:val="00571075"/>
    <w:rsid w:val="0057541E"/>
    <w:rsid w:val="0057547F"/>
    <w:rsid w:val="00575F8C"/>
    <w:rsid w:val="00580D36"/>
    <w:rsid w:val="005838C5"/>
    <w:rsid w:val="00587014"/>
    <w:rsid w:val="005911C1"/>
    <w:rsid w:val="00591A0A"/>
    <w:rsid w:val="00594145"/>
    <w:rsid w:val="00597289"/>
    <w:rsid w:val="005A025A"/>
    <w:rsid w:val="005A435C"/>
    <w:rsid w:val="005A686B"/>
    <w:rsid w:val="005B6D14"/>
    <w:rsid w:val="005B7E4A"/>
    <w:rsid w:val="005C3614"/>
    <w:rsid w:val="005C729E"/>
    <w:rsid w:val="005C7B08"/>
    <w:rsid w:val="005E66D3"/>
    <w:rsid w:val="005F7424"/>
    <w:rsid w:val="00600DD0"/>
    <w:rsid w:val="0060639B"/>
    <w:rsid w:val="0061101E"/>
    <w:rsid w:val="006238A1"/>
    <w:rsid w:val="00625E45"/>
    <w:rsid w:val="00627FDF"/>
    <w:rsid w:val="00630886"/>
    <w:rsid w:val="006324DC"/>
    <w:rsid w:val="006355CC"/>
    <w:rsid w:val="006418EF"/>
    <w:rsid w:val="00643A86"/>
    <w:rsid w:val="0065001D"/>
    <w:rsid w:val="00651E7E"/>
    <w:rsid w:val="006613E1"/>
    <w:rsid w:val="006624F8"/>
    <w:rsid w:val="00664A7D"/>
    <w:rsid w:val="006654B1"/>
    <w:rsid w:val="00673606"/>
    <w:rsid w:val="006810CA"/>
    <w:rsid w:val="00690E20"/>
    <w:rsid w:val="00697308"/>
    <w:rsid w:val="006A07FD"/>
    <w:rsid w:val="006C48B1"/>
    <w:rsid w:val="006D1BFF"/>
    <w:rsid w:val="006D3AD9"/>
    <w:rsid w:val="006F179C"/>
    <w:rsid w:val="006F4D5A"/>
    <w:rsid w:val="006F6CB3"/>
    <w:rsid w:val="007020F0"/>
    <w:rsid w:val="00703AB0"/>
    <w:rsid w:val="00704E30"/>
    <w:rsid w:val="0071416B"/>
    <w:rsid w:val="00715781"/>
    <w:rsid w:val="007211CB"/>
    <w:rsid w:val="0073033E"/>
    <w:rsid w:val="007369A2"/>
    <w:rsid w:val="0073793E"/>
    <w:rsid w:val="00746471"/>
    <w:rsid w:val="007475A5"/>
    <w:rsid w:val="007541D7"/>
    <w:rsid w:val="0076248F"/>
    <w:rsid w:val="00762C64"/>
    <w:rsid w:val="007659F3"/>
    <w:rsid w:val="00765A97"/>
    <w:rsid w:val="0077379F"/>
    <w:rsid w:val="007812DF"/>
    <w:rsid w:val="00781E80"/>
    <w:rsid w:val="00786A6A"/>
    <w:rsid w:val="007A1690"/>
    <w:rsid w:val="007A1AA6"/>
    <w:rsid w:val="007A2171"/>
    <w:rsid w:val="007A3B22"/>
    <w:rsid w:val="007A3D77"/>
    <w:rsid w:val="007A6AF2"/>
    <w:rsid w:val="007B466C"/>
    <w:rsid w:val="007B697B"/>
    <w:rsid w:val="007C0812"/>
    <w:rsid w:val="007C3CB3"/>
    <w:rsid w:val="007D0EEC"/>
    <w:rsid w:val="007D1D78"/>
    <w:rsid w:val="007D4D25"/>
    <w:rsid w:val="007D6713"/>
    <w:rsid w:val="007E2778"/>
    <w:rsid w:val="007E6A88"/>
    <w:rsid w:val="007F10AF"/>
    <w:rsid w:val="007F2E6B"/>
    <w:rsid w:val="007F4DFE"/>
    <w:rsid w:val="008056C5"/>
    <w:rsid w:val="0081125A"/>
    <w:rsid w:val="0081756F"/>
    <w:rsid w:val="00830513"/>
    <w:rsid w:val="00835C19"/>
    <w:rsid w:val="00841017"/>
    <w:rsid w:val="00843924"/>
    <w:rsid w:val="00856DA0"/>
    <w:rsid w:val="00861409"/>
    <w:rsid w:val="008726FA"/>
    <w:rsid w:val="00885E30"/>
    <w:rsid w:val="00887772"/>
    <w:rsid w:val="00887932"/>
    <w:rsid w:val="008960EA"/>
    <w:rsid w:val="008A47DC"/>
    <w:rsid w:val="008A5760"/>
    <w:rsid w:val="008A5B95"/>
    <w:rsid w:val="008B2AF5"/>
    <w:rsid w:val="008B35B1"/>
    <w:rsid w:val="008B4FE8"/>
    <w:rsid w:val="008C27BB"/>
    <w:rsid w:val="008C6E2E"/>
    <w:rsid w:val="008E10D3"/>
    <w:rsid w:val="008E2971"/>
    <w:rsid w:val="008E2DF2"/>
    <w:rsid w:val="008E67CB"/>
    <w:rsid w:val="008E6AF8"/>
    <w:rsid w:val="008F0F84"/>
    <w:rsid w:val="008F6326"/>
    <w:rsid w:val="008F71F0"/>
    <w:rsid w:val="0090155D"/>
    <w:rsid w:val="00902D9F"/>
    <w:rsid w:val="00916371"/>
    <w:rsid w:val="009311AF"/>
    <w:rsid w:val="00931BC0"/>
    <w:rsid w:val="00944BE7"/>
    <w:rsid w:val="00950F59"/>
    <w:rsid w:val="00963EDD"/>
    <w:rsid w:val="00966D39"/>
    <w:rsid w:val="00971336"/>
    <w:rsid w:val="00972550"/>
    <w:rsid w:val="00972AD5"/>
    <w:rsid w:val="00973A21"/>
    <w:rsid w:val="00990684"/>
    <w:rsid w:val="009A2902"/>
    <w:rsid w:val="009A2B79"/>
    <w:rsid w:val="009A32AA"/>
    <w:rsid w:val="009A3EA3"/>
    <w:rsid w:val="009B49CB"/>
    <w:rsid w:val="009C19E1"/>
    <w:rsid w:val="009C2077"/>
    <w:rsid w:val="009C23AA"/>
    <w:rsid w:val="009C7318"/>
    <w:rsid w:val="009D0803"/>
    <w:rsid w:val="009D2C35"/>
    <w:rsid w:val="009E21BF"/>
    <w:rsid w:val="009E461C"/>
    <w:rsid w:val="009F06FB"/>
    <w:rsid w:val="00A0160B"/>
    <w:rsid w:val="00A10576"/>
    <w:rsid w:val="00A12C65"/>
    <w:rsid w:val="00A306E2"/>
    <w:rsid w:val="00A31541"/>
    <w:rsid w:val="00A34726"/>
    <w:rsid w:val="00A537DB"/>
    <w:rsid w:val="00A60D40"/>
    <w:rsid w:val="00A6449A"/>
    <w:rsid w:val="00A66C81"/>
    <w:rsid w:val="00A73EAB"/>
    <w:rsid w:val="00A76232"/>
    <w:rsid w:val="00A808FC"/>
    <w:rsid w:val="00A8095A"/>
    <w:rsid w:val="00A81639"/>
    <w:rsid w:val="00A861C9"/>
    <w:rsid w:val="00A92D5A"/>
    <w:rsid w:val="00A9451E"/>
    <w:rsid w:val="00AA12A7"/>
    <w:rsid w:val="00AA40A3"/>
    <w:rsid w:val="00AA6589"/>
    <w:rsid w:val="00AA7C41"/>
    <w:rsid w:val="00AB637D"/>
    <w:rsid w:val="00AC2375"/>
    <w:rsid w:val="00AC516B"/>
    <w:rsid w:val="00AD0E87"/>
    <w:rsid w:val="00AD1F67"/>
    <w:rsid w:val="00AD6ACF"/>
    <w:rsid w:val="00AD71A1"/>
    <w:rsid w:val="00AE269C"/>
    <w:rsid w:val="00AF14E2"/>
    <w:rsid w:val="00AF74D8"/>
    <w:rsid w:val="00B04FB5"/>
    <w:rsid w:val="00B06209"/>
    <w:rsid w:val="00B147D5"/>
    <w:rsid w:val="00B15196"/>
    <w:rsid w:val="00B16F7D"/>
    <w:rsid w:val="00B30770"/>
    <w:rsid w:val="00B403F2"/>
    <w:rsid w:val="00B45346"/>
    <w:rsid w:val="00B6489D"/>
    <w:rsid w:val="00B75591"/>
    <w:rsid w:val="00B80170"/>
    <w:rsid w:val="00B81539"/>
    <w:rsid w:val="00B93944"/>
    <w:rsid w:val="00BA29AC"/>
    <w:rsid w:val="00BB5538"/>
    <w:rsid w:val="00BB56EA"/>
    <w:rsid w:val="00BC1FCA"/>
    <w:rsid w:val="00BC209C"/>
    <w:rsid w:val="00BC5BB9"/>
    <w:rsid w:val="00BC7676"/>
    <w:rsid w:val="00BE3046"/>
    <w:rsid w:val="00BE6EAB"/>
    <w:rsid w:val="00BE7328"/>
    <w:rsid w:val="00BE78DF"/>
    <w:rsid w:val="00BF3EB6"/>
    <w:rsid w:val="00BF72E1"/>
    <w:rsid w:val="00C030EA"/>
    <w:rsid w:val="00C04315"/>
    <w:rsid w:val="00C05FC4"/>
    <w:rsid w:val="00C13CCD"/>
    <w:rsid w:val="00C15CC2"/>
    <w:rsid w:val="00C237A2"/>
    <w:rsid w:val="00C44DD9"/>
    <w:rsid w:val="00C47AD0"/>
    <w:rsid w:val="00C517BC"/>
    <w:rsid w:val="00C57ADA"/>
    <w:rsid w:val="00C62EDE"/>
    <w:rsid w:val="00C660C3"/>
    <w:rsid w:val="00C66BBB"/>
    <w:rsid w:val="00C708CF"/>
    <w:rsid w:val="00C80326"/>
    <w:rsid w:val="00C97285"/>
    <w:rsid w:val="00CA2541"/>
    <w:rsid w:val="00CC1CD7"/>
    <w:rsid w:val="00CC578E"/>
    <w:rsid w:val="00CD2217"/>
    <w:rsid w:val="00CE0A19"/>
    <w:rsid w:val="00CE4640"/>
    <w:rsid w:val="00CF2BF4"/>
    <w:rsid w:val="00CF5E09"/>
    <w:rsid w:val="00CF7342"/>
    <w:rsid w:val="00CF7F78"/>
    <w:rsid w:val="00D01D90"/>
    <w:rsid w:val="00D0406D"/>
    <w:rsid w:val="00D25533"/>
    <w:rsid w:val="00D25CF6"/>
    <w:rsid w:val="00D26DD8"/>
    <w:rsid w:val="00D27EDE"/>
    <w:rsid w:val="00D33199"/>
    <w:rsid w:val="00D33BA5"/>
    <w:rsid w:val="00D34677"/>
    <w:rsid w:val="00D3606D"/>
    <w:rsid w:val="00D457A4"/>
    <w:rsid w:val="00D54BFC"/>
    <w:rsid w:val="00D62062"/>
    <w:rsid w:val="00D6474E"/>
    <w:rsid w:val="00D6678D"/>
    <w:rsid w:val="00D66EF8"/>
    <w:rsid w:val="00D73C58"/>
    <w:rsid w:val="00D82A32"/>
    <w:rsid w:val="00D84A12"/>
    <w:rsid w:val="00D91854"/>
    <w:rsid w:val="00D94304"/>
    <w:rsid w:val="00D956C3"/>
    <w:rsid w:val="00D97A16"/>
    <w:rsid w:val="00DA2354"/>
    <w:rsid w:val="00DA35CC"/>
    <w:rsid w:val="00DB3110"/>
    <w:rsid w:val="00DB5032"/>
    <w:rsid w:val="00DB6E6E"/>
    <w:rsid w:val="00DB7648"/>
    <w:rsid w:val="00DC101B"/>
    <w:rsid w:val="00DC73FB"/>
    <w:rsid w:val="00DD609A"/>
    <w:rsid w:val="00DF26A0"/>
    <w:rsid w:val="00DF271F"/>
    <w:rsid w:val="00DF7A67"/>
    <w:rsid w:val="00E03905"/>
    <w:rsid w:val="00E05CE8"/>
    <w:rsid w:val="00E12651"/>
    <w:rsid w:val="00E12FE2"/>
    <w:rsid w:val="00E1346B"/>
    <w:rsid w:val="00E17364"/>
    <w:rsid w:val="00E24EA4"/>
    <w:rsid w:val="00E30324"/>
    <w:rsid w:val="00E31D19"/>
    <w:rsid w:val="00E32622"/>
    <w:rsid w:val="00E32EFA"/>
    <w:rsid w:val="00E40062"/>
    <w:rsid w:val="00E43D54"/>
    <w:rsid w:val="00E45643"/>
    <w:rsid w:val="00E46937"/>
    <w:rsid w:val="00E543BD"/>
    <w:rsid w:val="00E62189"/>
    <w:rsid w:val="00E62D8C"/>
    <w:rsid w:val="00E71C26"/>
    <w:rsid w:val="00E74478"/>
    <w:rsid w:val="00E83A7F"/>
    <w:rsid w:val="00E925FD"/>
    <w:rsid w:val="00EA1B68"/>
    <w:rsid w:val="00EA69AB"/>
    <w:rsid w:val="00EB34CB"/>
    <w:rsid w:val="00EB689C"/>
    <w:rsid w:val="00EB6A82"/>
    <w:rsid w:val="00EC0B07"/>
    <w:rsid w:val="00EC77D5"/>
    <w:rsid w:val="00ED0CD0"/>
    <w:rsid w:val="00ED4A62"/>
    <w:rsid w:val="00EE63F9"/>
    <w:rsid w:val="00EF2079"/>
    <w:rsid w:val="00EF6E0D"/>
    <w:rsid w:val="00EF7BD6"/>
    <w:rsid w:val="00F00CFC"/>
    <w:rsid w:val="00F02F24"/>
    <w:rsid w:val="00F036AF"/>
    <w:rsid w:val="00F1561C"/>
    <w:rsid w:val="00F20081"/>
    <w:rsid w:val="00F24687"/>
    <w:rsid w:val="00F25094"/>
    <w:rsid w:val="00F30908"/>
    <w:rsid w:val="00F32111"/>
    <w:rsid w:val="00F416F0"/>
    <w:rsid w:val="00F42A04"/>
    <w:rsid w:val="00F54573"/>
    <w:rsid w:val="00F552C8"/>
    <w:rsid w:val="00F57063"/>
    <w:rsid w:val="00F6674E"/>
    <w:rsid w:val="00F821B8"/>
    <w:rsid w:val="00F87894"/>
    <w:rsid w:val="00F95617"/>
    <w:rsid w:val="00FA36FA"/>
    <w:rsid w:val="00FB5F52"/>
    <w:rsid w:val="00FD63E6"/>
    <w:rsid w:val="00FD6DC4"/>
    <w:rsid w:val="00FE3820"/>
    <w:rsid w:val="00FE543D"/>
    <w:rsid w:val="00FF2996"/>
    <w:rsid w:val="00FF724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911CC"/>
  <w15:docId w15:val="{3FE3AB0A-0CE1-4C6E-83A7-2911F5AE0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6326"/>
    <w:pPr>
      <w:autoSpaceDE w:val="0"/>
      <w:autoSpaceDN w:val="0"/>
      <w:adjustRightInd w:val="0"/>
      <w:spacing w:after="0" w:line="260" w:lineRule="atLeast"/>
      <w:textAlignment w:val="center"/>
    </w:pPr>
    <w:rPr>
      <w:rFonts w:ascii="Arial" w:hAnsi="Arial" w:cs="Arial"/>
      <w:sz w:val="20"/>
      <w:szCs w:val="20"/>
      <w:lang w:val="en-US"/>
    </w:rPr>
  </w:style>
  <w:style w:type="paragraph" w:styleId="Overskrift1">
    <w:name w:val="heading 1"/>
    <w:basedOn w:val="Normal"/>
    <w:next w:val="Normal"/>
    <w:link w:val="Overskrift1Tegn"/>
    <w:autoRedefine/>
    <w:uiPriority w:val="9"/>
    <w:qFormat/>
    <w:rsid w:val="003F048F"/>
    <w:pPr>
      <w:spacing w:after="160" w:line="360" w:lineRule="atLeast"/>
      <w:outlineLvl w:val="0"/>
    </w:pPr>
    <w:rPr>
      <w:rFonts w:asciiTheme="majorHAnsi" w:hAnsiTheme="majorHAnsi"/>
      <w:b/>
      <w:sz w:val="28"/>
      <w:szCs w:val="28"/>
    </w:rPr>
  </w:style>
  <w:style w:type="paragraph" w:styleId="Overskrift2">
    <w:name w:val="heading 2"/>
    <w:basedOn w:val="Normal"/>
    <w:next w:val="Normal"/>
    <w:link w:val="Overskrift2Tegn"/>
    <w:autoRedefine/>
    <w:uiPriority w:val="9"/>
    <w:unhideWhenUsed/>
    <w:qFormat/>
    <w:rsid w:val="003F048F"/>
    <w:pPr>
      <w:keepNext/>
      <w:keepLines/>
      <w:spacing w:before="60" w:line="280" w:lineRule="atLeast"/>
      <w:outlineLvl w:val="1"/>
    </w:pPr>
    <w:rPr>
      <w:rFonts w:asciiTheme="majorHAnsi" w:eastAsiaTheme="majorEastAsia" w:hAnsiTheme="majorHAnsi" w:cstheme="majorBidi"/>
      <w:b/>
      <w:bCs/>
      <w:sz w:val="22"/>
      <w:szCs w:val="22"/>
      <w:lang w:val="da-DK"/>
    </w:rPr>
  </w:style>
  <w:style w:type="paragraph" w:styleId="Overskrift3">
    <w:name w:val="heading 3"/>
    <w:basedOn w:val="Normal"/>
    <w:next w:val="Normal"/>
    <w:link w:val="Overskrift3Tegn"/>
    <w:uiPriority w:val="9"/>
    <w:unhideWhenUsed/>
    <w:rsid w:val="003F048F"/>
    <w:pPr>
      <w:spacing w:line="240" w:lineRule="auto"/>
      <w:ind w:left="85" w:right="85"/>
      <w:textAlignment w:val="auto"/>
      <w:outlineLvl w:val="2"/>
    </w:pPr>
    <w:rPr>
      <w:rFonts w:eastAsiaTheme="majorEastAsia"/>
      <w:b/>
      <w:bCs/>
      <w:sz w:val="18"/>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Afsender">
    <w:name w:val="Afsender"/>
    <w:basedOn w:val="Normal"/>
    <w:link w:val="AfsenderTegn"/>
    <w:qFormat/>
    <w:rsid w:val="00C04315"/>
    <w:pPr>
      <w:spacing w:after="60" w:line="360" w:lineRule="auto"/>
      <w:ind w:left="284"/>
    </w:pPr>
    <w:rPr>
      <w:b/>
      <w:sz w:val="14"/>
      <w:szCs w:val="16"/>
      <w:lang w:val="da-DK"/>
    </w:rPr>
  </w:style>
  <w:style w:type="character" w:customStyle="1" w:styleId="AfsenderTegn">
    <w:name w:val="Afsender Tegn"/>
    <w:basedOn w:val="Standardskrifttypeiafsnit"/>
    <w:link w:val="Afsender"/>
    <w:rsid w:val="00C04315"/>
    <w:rPr>
      <w:rFonts w:ascii="Arial" w:hAnsi="Arial" w:cs="Arial"/>
      <w:b/>
      <w:sz w:val="14"/>
      <w:szCs w:val="16"/>
    </w:rPr>
  </w:style>
  <w:style w:type="table" w:styleId="Almindeligtabel3">
    <w:name w:val="Plain Table 3"/>
    <w:aliases w:val="Tom skabelon BEREGNINGER"/>
    <w:basedOn w:val="Tabel-Normal"/>
    <w:uiPriority w:val="43"/>
    <w:rsid w:val="003F048F"/>
    <w:pPr>
      <w:spacing w:after="0" w:line="240" w:lineRule="auto"/>
    </w:pPr>
    <w:rPr>
      <w:sz w:val="18"/>
    </w:rPr>
    <w:tblPr>
      <w:tblStyleRowBandSize w:val="1"/>
      <w:tblStyleColBandSize w:val="1"/>
      <w:tblInd w:w="57" w:type="dxa"/>
    </w:tblPr>
    <w:tblStylePr w:type="firstRow">
      <w:rPr>
        <w:b/>
        <w:bCs/>
        <w:caps/>
      </w:rPr>
      <w:tblPr/>
      <w:tcPr>
        <w:tcBorders>
          <w:bottom w:val="single" w:sz="4" w:space="0" w:color="A5A5A5"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A5A5A5"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Brevtitel">
    <w:name w:val="Brevtitel"/>
    <w:basedOn w:val="Overskrift1"/>
    <w:next w:val="Normal"/>
    <w:link w:val="BrevtitelTegn"/>
    <w:rsid w:val="003F048F"/>
    <w:pPr>
      <w:spacing w:before="3640" w:line="320" w:lineRule="atLeast"/>
    </w:pPr>
  </w:style>
  <w:style w:type="character" w:customStyle="1" w:styleId="BrevtitelTegn">
    <w:name w:val="Brevtitel Tegn"/>
    <w:basedOn w:val="Overskrift1Tegn"/>
    <w:link w:val="Brevtitel"/>
    <w:rsid w:val="003F048F"/>
    <w:rPr>
      <w:rFonts w:asciiTheme="majorHAnsi" w:hAnsiTheme="majorHAnsi" w:cs="Arial"/>
      <w:b/>
      <w:color w:val="000000"/>
      <w:sz w:val="28"/>
      <w:szCs w:val="28"/>
      <w:lang w:val="en-US"/>
    </w:rPr>
  </w:style>
  <w:style w:type="paragraph" w:customStyle="1" w:styleId="Default">
    <w:name w:val="Default"/>
    <w:rsid w:val="003F048F"/>
    <w:pPr>
      <w:autoSpaceDE w:val="0"/>
      <w:autoSpaceDN w:val="0"/>
      <w:adjustRightInd w:val="0"/>
      <w:spacing w:after="0" w:line="240" w:lineRule="auto"/>
    </w:pPr>
    <w:rPr>
      <w:rFonts w:ascii="Arial" w:hAnsi="Arial" w:cs="Arial"/>
      <w:color w:val="000000"/>
      <w:sz w:val="24"/>
      <w:szCs w:val="24"/>
    </w:rPr>
  </w:style>
  <w:style w:type="paragraph" w:styleId="Ingenafstand">
    <w:name w:val="No Spacing"/>
    <w:aliases w:val="Tabeltekst"/>
    <w:basedOn w:val="Normal"/>
    <w:link w:val="IngenafstandTegn"/>
    <w:qFormat/>
    <w:rsid w:val="003F048F"/>
    <w:pPr>
      <w:spacing w:before="80" w:after="80" w:line="220" w:lineRule="atLeast"/>
      <w:ind w:left="85" w:right="85"/>
      <w:jc w:val="right"/>
    </w:pPr>
    <w:rPr>
      <w:bCs/>
      <w:sz w:val="18"/>
      <w:lang w:val="da-DK"/>
    </w:rPr>
  </w:style>
  <w:style w:type="character" w:customStyle="1" w:styleId="IngenafstandTegn">
    <w:name w:val="Ingen afstand Tegn"/>
    <w:aliases w:val="Tabeltekst Tegn"/>
    <w:basedOn w:val="Standardskrifttypeiafsnit"/>
    <w:link w:val="Ingenafstand"/>
    <w:rsid w:val="003F048F"/>
    <w:rPr>
      <w:rFonts w:ascii="Arial" w:hAnsi="Arial" w:cs="Arial"/>
      <w:bCs/>
      <w:color w:val="000000"/>
      <w:sz w:val="18"/>
      <w:szCs w:val="20"/>
    </w:rPr>
  </w:style>
  <w:style w:type="character" w:customStyle="1" w:styleId="Overskrift1Tegn">
    <w:name w:val="Overskrift 1 Tegn"/>
    <w:basedOn w:val="Standardskrifttypeiafsnit"/>
    <w:link w:val="Overskrift1"/>
    <w:uiPriority w:val="9"/>
    <w:rsid w:val="003F048F"/>
    <w:rPr>
      <w:rFonts w:asciiTheme="majorHAnsi" w:hAnsiTheme="majorHAnsi" w:cs="Arial"/>
      <w:b/>
      <w:color w:val="000000"/>
      <w:sz w:val="28"/>
      <w:szCs w:val="28"/>
      <w:lang w:val="en-US"/>
    </w:rPr>
  </w:style>
  <w:style w:type="paragraph" w:customStyle="1" w:styleId="Felttomt">
    <w:name w:val="Felt tomt"/>
    <w:basedOn w:val="Ingenafstand"/>
    <w:link w:val="FelttomtTegn"/>
    <w:qFormat/>
    <w:rsid w:val="003F048F"/>
    <w:pPr>
      <w:keepNext/>
    </w:pPr>
    <w:rPr>
      <w:color w:val="FFFFFF" w:themeColor="background1"/>
      <w:sz w:val="10"/>
    </w:rPr>
  </w:style>
  <w:style w:type="character" w:customStyle="1" w:styleId="FelttomtTegn">
    <w:name w:val="Felt tomt Tegn"/>
    <w:basedOn w:val="IngenafstandTegn"/>
    <w:link w:val="Felttomt"/>
    <w:rsid w:val="003F048F"/>
    <w:rPr>
      <w:rFonts w:ascii="Arial" w:hAnsi="Arial" w:cs="Arial"/>
      <w:bCs/>
      <w:color w:val="FFFFFF" w:themeColor="background1"/>
      <w:sz w:val="10"/>
      <w:szCs w:val="20"/>
    </w:rPr>
  </w:style>
  <w:style w:type="table" w:customStyle="1" w:styleId="FYstandard">
    <w:name w:val="FY standard"/>
    <w:basedOn w:val="Tabel-Normal"/>
    <w:uiPriority w:val="99"/>
    <w:rsid w:val="003F048F"/>
    <w:pPr>
      <w:keepNext/>
      <w:spacing w:after="0" w:line="240" w:lineRule="auto"/>
    </w:pPr>
    <w:rPr>
      <w:sz w:val="18"/>
    </w:rPr>
    <w:tblPr>
      <w:tblBorders>
        <w:top w:val="single" w:sz="4" w:space="0" w:color="000000"/>
        <w:left w:val="single" w:sz="4" w:space="0" w:color="F2F2F2"/>
        <w:bottom w:val="single" w:sz="4" w:space="0" w:color="000000"/>
        <w:right w:val="single" w:sz="4" w:space="0" w:color="F2F2F2"/>
        <w:insideH w:val="single" w:sz="4" w:space="0" w:color="000000"/>
        <w:insideV w:val="single" w:sz="4" w:space="0" w:color="F2F2F2"/>
      </w:tblBorders>
      <w:tblCellMar>
        <w:left w:w="0" w:type="dxa"/>
        <w:right w:w="0" w:type="dxa"/>
      </w:tblCellMar>
    </w:tblPr>
    <w:tcPr>
      <w:shd w:val="clear" w:color="F2F2F2" w:fill="auto"/>
    </w:tcPr>
    <w:tblStylePr w:type="firstRow">
      <w:rPr>
        <w:rFonts w:ascii="+Tabeloverskrift" w:hAnsi="+Tabeloverskrift"/>
        <w:b w:val="0"/>
        <w:i w:val="0"/>
        <w:sz w:val="18"/>
      </w:rPr>
      <w:tblPr/>
      <w:tcPr>
        <w:shd w:val="clear" w:color="auto" w:fill="F2F2F2"/>
      </w:tcPr>
    </w:tblStylePr>
    <w:tblStylePr w:type="lastRow">
      <w:tblPr/>
      <w:tcPr>
        <w:tcBorders>
          <w:top w:val="single" w:sz="12" w:space="0" w:color="000000"/>
          <w:left w:val="single" w:sz="4" w:space="0" w:color="F2F2F2"/>
          <w:bottom w:val="single" w:sz="12" w:space="0" w:color="000000"/>
          <w:right w:val="single" w:sz="4" w:space="0" w:color="F2F2F2"/>
          <w:insideH w:val="nil"/>
          <w:insideV w:val="nil"/>
          <w:tl2br w:val="nil"/>
          <w:tr2bl w:val="nil"/>
        </w:tcBorders>
        <w:shd w:val="clear" w:color="F2F2F2" w:fill="auto"/>
      </w:tcPr>
    </w:tblStylePr>
  </w:style>
  <w:style w:type="table" w:customStyle="1" w:styleId="FYstandard1">
    <w:name w:val="FY standard1"/>
    <w:basedOn w:val="Tabel-Normal"/>
    <w:uiPriority w:val="99"/>
    <w:rsid w:val="003F048F"/>
    <w:pPr>
      <w:keepNext/>
      <w:spacing w:after="0" w:line="240" w:lineRule="auto"/>
    </w:pPr>
    <w:rPr>
      <w:sz w:val="18"/>
    </w:rPr>
    <w:tblPr>
      <w:tblBorders>
        <w:top w:val="single" w:sz="4" w:space="0" w:color="000000"/>
        <w:left w:val="single" w:sz="4" w:space="0" w:color="F2F2F2"/>
        <w:bottom w:val="single" w:sz="4" w:space="0" w:color="000000"/>
        <w:right w:val="single" w:sz="4" w:space="0" w:color="F2F2F2"/>
        <w:insideH w:val="single" w:sz="4" w:space="0" w:color="000000"/>
        <w:insideV w:val="single" w:sz="4" w:space="0" w:color="F2F2F2"/>
      </w:tblBorders>
      <w:tblCellMar>
        <w:left w:w="0" w:type="dxa"/>
        <w:right w:w="0" w:type="dxa"/>
      </w:tblCellMar>
    </w:tblPr>
    <w:tcPr>
      <w:shd w:val="clear" w:color="F2F2F2" w:fill="auto"/>
    </w:tcPr>
    <w:tblStylePr w:type="firstRow">
      <w:rPr>
        <w:rFonts w:ascii="+Tabeloverskrift" w:hAnsi="+Tabeloverskrift"/>
        <w:b w:val="0"/>
        <w:i w:val="0"/>
        <w:sz w:val="18"/>
      </w:rPr>
      <w:tblPr/>
      <w:tcPr>
        <w:shd w:val="clear" w:color="auto" w:fill="F2F2F2"/>
      </w:tcPr>
    </w:tblStylePr>
    <w:tblStylePr w:type="lastRow">
      <w:tblPr/>
      <w:tcPr>
        <w:tcBorders>
          <w:top w:val="single" w:sz="12" w:space="0" w:color="000000"/>
          <w:left w:val="single" w:sz="4" w:space="0" w:color="F2F2F2"/>
          <w:bottom w:val="single" w:sz="12" w:space="0" w:color="000000"/>
          <w:right w:val="single" w:sz="4" w:space="0" w:color="F2F2F2"/>
          <w:insideH w:val="nil"/>
          <w:insideV w:val="nil"/>
          <w:tl2br w:val="nil"/>
          <w:tr2bl w:val="nil"/>
        </w:tcBorders>
        <w:shd w:val="clear" w:color="F2F2F2" w:fill="auto"/>
      </w:tcPr>
    </w:tblStylePr>
  </w:style>
  <w:style w:type="table" w:customStyle="1" w:styleId="FYstandard11">
    <w:name w:val="FY standard11"/>
    <w:basedOn w:val="Tabel-Normal"/>
    <w:uiPriority w:val="99"/>
    <w:rsid w:val="003F048F"/>
    <w:pPr>
      <w:keepNext/>
      <w:spacing w:after="0" w:line="240" w:lineRule="auto"/>
    </w:pPr>
    <w:rPr>
      <w:sz w:val="18"/>
    </w:rPr>
    <w:tblPr>
      <w:tblBorders>
        <w:top w:val="single" w:sz="4" w:space="0" w:color="000000"/>
        <w:left w:val="single" w:sz="4" w:space="0" w:color="F2F2F2"/>
        <w:bottom w:val="single" w:sz="4" w:space="0" w:color="000000"/>
        <w:right w:val="single" w:sz="4" w:space="0" w:color="F2F2F2"/>
        <w:insideH w:val="single" w:sz="4" w:space="0" w:color="000000"/>
        <w:insideV w:val="single" w:sz="4" w:space="0" w:color="F2F2F2"/>
      </w:tblBorders>
      <w:tblCellMar>
        <w:left w:w="0" w:type="dxa"/>
        <w:right w:w="0" w:type="dxa"/>
      </w:tblCellMar>
    </w:tblPr>
    <w:tcPr>
      <w:shd w:val="clear" w:color="F2F2F2" w:fill="auto"/>
    </w:tcPr>
    <w:tblStylePr w:type="firstRow">
      <w:rPr>
        <w:rFonts w:ascii="+Tabeloverskrift" w:hAnsi="+Tabeloverskrift"/>
        <w:b w:val="0"/>
        <w:i w:val="0"/>
        <w:sz w:val="18"/>
      </w:rPr>
      <w:tblPr/>
      <w:tcPr>
        <w:shd w:val="clear" w:color="auto" w:fill="F2F2F2"/>
      </w:tcPr>
    </w:tblStylePr>
    <w:tblStylePr w:type="lastRow">
      <w:tblPr/>
      <w:tcPr>
        <w:tcBorders>
          <w:top w:val="single" w:sz="12" w:space="0" w:color="000000"/>
          <w:left w:val="single" w:sz="4" w:space="0" w:color="F2F2F2"/>
          <w:bottom w:val="single" w:sz="12" w:space="0" w:color="000000"/>
          <w:right w:val="single" w:sz="4" w:space="0" w:color="F2F2F2"/>
          <w:insideH w:val="nil"/>
          <w:insideV w:val="nil"/>
          <w:tl2br w:val="nil"/>
          <w:tr2bl w:val="nil"/>
        </w:tcBorders>
        <w:shd w:val="clear" w:color="F2F2F2" w:fill="auto"/>
      </w:tcPr>
    </w:tblStylePr>
  </w:style>
  <w:style w:type="character" w:customStyle="1" w:styleId="Overskrift2Tegn">
    <w:name w:val="Overskrift 2 Tegn"/>
    <w:basedOn w:val="Standardskrifttypeiafsnit"/>
    <w:link w:val="Overskrift2"/>
    <w:uiPriority w:val="9"/>
    <w:rsid w:val="003F048F"/>
    <w:rPr>
      <w:rFonts w:asciiTheme="majorHAnsi" w:eastAsiaTheme="majorEastAsia" w:hAnsiTheme="majorHAnsi" w:cstheme="majorBidi"/>
      <w:b/>
      <w:bCs/>
    </w:rPr>
  </w:style>
  <w:style w:type="table" w:customStyle="1" w:styleId="FYstandard111">
    <w:name w:val="FY standard111"/>
    <w:basedOn w:val="Tabel-Normal"/>
    <w:uiPriority w:val="99"/>
    <w:rsid w:val="003F048F"/>
    <w:pPr>
      <w:spacing w:after="0" w:line="240" w:lineRule="auto"/>
    </w:pPr>
    <w:rPr>
      <w:sz w:val="18"/>
    </w:rPr>
    <w:tblPr>
      <w:tblBorders>
        <w:top w:val="single" w:sz="4" w:space="0" w:color="000000"/>
        <w:left w:val="single" w:sz="4" w:space="0" w:color="F2F2F2"/>
        <w:bottom w:val="single" w:sz="4" w:space="0" w:color="000000"/>
        <w:right w:val="single" w:sz="4" w:space="0" w:color="F2F2F2"/>
        <w:insideH w:val="single" w:sz="4" w:space="0" w:color="000000"/>
        <w:insideV w:val="single" w:sz="4" w:space="0" w:color="F2F2F2"/>
      </w:tblBorders>
      <w:tblCellMar>
        <w:left w:w="0" w:type="dxa"/>
        <w:right w:w="0" w:type="dxa"/>
      </w:tblCellMar>
    </w:tblPr>
    <w:tcPr>
      <w:shd w:val="clear" w:color="auto" w:fill="auto"/>
    </w:tcPr>
    <w:tblStylePr w:type="firstRow">
      <w:rPr>
        <w:rFonts w:ascii="+Tabeloverskrift" w:hAnsi="+Tabeloverskrift" w:hint="default"/>
        <w:b w:val="0"/>
        <w:i w:val="0"/>
        <w:sz w:val="18"/>
        <w:szCs w:val="18"/>
      </w:rPr>
      <w:tblPr/>
      <w:tcPr>
        <w:shd w:val="clear" w:color="auto" w:fill="F2F2F2"/>
      </w:tcPr>
    </w:tblStylePr>
    <w:tblStylePr w:type="lastRow">
      <w:tblPr/>
      <w:tcPr>
        <w:tcBorders>
          <w:top w:val="single" w:sz="12" w:space="0" w:color="000000"/>
          <w:left w:val="single" w:sz="4" w:space="0" w:color="F2F2F2"/>
          <w:bottom w:val="single" w:sz="12" w:space="0" w:color="000000"/>
          <w:right w:val="single" w:sz="4" w:space="0" w:color="F2F2F2"/>
          <w:insideH w:val="nil"/>
          <w:insideV w:val="nil"/>
          <w:tl2br w:val="nil"/>
          <w:tr2bl w:val="nil"/>
        </w:tcBorders>
        <w:shd w:val="clear" w:color="auto" w:fill="auto"/>
      </w:tcPr>
    </w:tblStylePr>
  </w:style>
  <w:style w:type="character" w:styleId="Hyperlink">
    <w:name w:val="Hyperlink"/>
    <w:basedOn w:val="Standardskrifttypeiafsnit"/>
    <w:uiPriority w:val="99"/>
    <w:unhideWhenUsed/>
    <w:rsid w:val="003F048F"/>
    <w:rPr>
      <w:rFonts w:asciiTheme="minorHAnsi" w:hAnsiTheme="minorHAnsi"/>
      <w:color w:val="0070C0"/>
      <w:sz w:val="20"/>
      <w:u w:val="single"/>
    </w:rPr>
  </w:style>
  <w:style w:type="paragraph" w:customStyle="1" w:styleId="Kolofon">
    <w:name w:val="Kolofon"/>
    <w:basedOn w:val="Normal"/>
    <w:link w:val="KolofonTegn"/>
    <w:qFormat/>
    <w:rsid w:val="003F048F"/>
    <w:pPr>
      <w:spacing w:line="280" w:lineRule="atLeast"/>
      <w:jc w:val="right"/>
    </w:pPr>
    <w:rPr>
      <w:sz w:val="16"/>
      <w:lang w:val="da-DK"/>
    </w:rPr>
  </w:style>
  <w:style w:type="character" w:customStyle="1" w:styleId="KolofonTegn">
    <w:name w:val="Kolofon Tegn"/>
    <w:basedOn w:val="Standardskrifttypeiafsnit"/>
    <w:link w:val="Kolofon"/>
    <w:rsid w:val="003F048F"/>
    <w:rPr>
      <w:rFonts w:ascii="Arial" w:hAnsi="Arial" w:cs="Arial"/>
      <w:color w:val="000000"/>
      <w:sz w:val="16"/>
      <w:szCs w:val="20"/>
    </w:rPr>
  </w:style>
  <w:style w:type="paragraph" w:customStyle="1" w:styleId="Link">
    <w:name w:val="Link"/>
    <w:basedOn w:val="Normal"/>
    <w:link w:val="LinkTegn"/>
    <w:qFormat/>
    <w:rsid w:val="003F048F"/>
    <w:rPr>
      <w:color w:val="0070C0"/>
      <w:u w:val="single"/>
    </w:rPr>
  </w:style>
  <w:style w:type="character" w:customStyle="1" w:styleId="LinkTegn">
    <w:name w:val="Link Tegn"/>
    <w:basedOn w:val="Standardskrifttypeiafsnit"/>
    <w:link w:val="Link"/>
    <w:rsid w:val="003F048F"/>
    <w:rPr>
      <w:rFonts w:ascii="Arial" w:hAnsi="Arial" w:cs="Arial"/>
      <w:color w:val="0070C0"/>
      <w:sz w:val="20"/>
      <w:szCs w:val="20"/>
      <w:u w:val="single"/>
      <w:lang w:val="en-US"/>
    </w:rPr>
  </w:style>
  <w:style w:type="paragraph" w:customStyle="1" w:styleId="Linkkolofon">
    <w:name w:val="Link kolofon"/>
    <w:basedOn w:val="Kolofon"/>
    <w:qFormat/>
    <w:rsid w:val="003F048F"/>
    <w:rPr>
      <w:color w:val="0070C0"/>
      <w:u w:val="single"/>
    </w:rPr>
  </w:style>
  <w:style w:type="paragraph" w:styleId="Listeafsnit">
    <w:name w:val="List Paragraph"/>
    <w:basedOn w:val="Normal"/>
    <w:link w:val="ListeafsnitTegn"/>
    <w:uiPriority w:val="34"/>
    <w:qFormat/>
    <w:rsid w:val="00587014"/>
    <w:pPr>
      <w:numPr>
        <w:numId w:val="26"/>
      </w:numPr>
      <w:contextualSpacing/>
    </w:pPr>
    <w:rPr>
      <w:lang w:val="da-DK"/>
    </w:rPr>
  </w:style>
  <w:style w:type="character" w:customStyle="1" w:styleId="ListeafsnitTegn">
    <w:name w:val="Listeafsnit Tegn"/>
    <w:basedOn w:val="Standardskrifttypeiafsnit"/>
    <w:link w:val="Listeafsnit"/>
    <w:uiPriority w:val="34"/>
    <w:rsid w:val="00587014"/>
    <w:rPr>
      <w:rFonts w:ascii="Arial" w:hAnsi="Arial" w:cs="Arial"/>
      <w:sz w:val="20"/>
      <w:szCs w:val="20"/>
    </w:rPr>
  </w:style>
  <w:style w:type="paragraph" w:customStyle="1" w:styleId="Liste1">
    <w:name w:val="Liste1"/>
    <w:basedOn w:val="Listeafsnit"/>
    <w:uiPriority w:val="99"/>
    <w:rsid w:val="003F048F"/>
    <w:pPr>
      <w:ind w:left="357" w:hanging="357"/>
    </w:pPr>
  </w:style>
  <w:style w:type="table" w:styleId="Lysskygge">
    <w:name w:val="Light Shading"/>
    <w:basedOn w:val="Tabel-Normal"/>
    <w:uiPriority w:val="60"/>
    <w:rsid w:val="003F048F"/>
    <w:pPr>
      <w:spacing w:after="0" w:line="240" w:lineRule="auto"/>
    </w:pPr>
    <w:rPr>
      <w:color w:val="393939" w:themeColor="text1" w:themeShade="BF"/>
    </w:rPr>
    <w:tblPr>
      <w:tblStyleRowBandSize w:val="1"/>
      <w:tblStyleColBandSize w:val="1"/>
      <w:tblBorders>
        <w:top w:val="single" w:sz="8" w:space="0" w:color="4D4D4D" w:themeColor="text1"/>
        <w:bottom w:val="single" w:sz="8" w:space="0" w:color="4D4D4D" w:themeColor="text1"/>
      </w:tblBorders>
    </w:tblPr>
    <w:tblStylePr w:type="firstRow">
      <w:pPr>
        <w:spacing w:before="0" w:after="0" w:line="240" w:lineRule="auto"/>
      </w:pPr>
      <w:rPr>
        <w:b/>
        <w:bCs/>
      </w:rPr>
      <w:tblPr/>
      <w:tcPr>
        <w:tcBorders>
          <w:top w:val="single" w:sz="8" w:space="0" w:color="4D4D4D" w:themeColor="text1"/>
          <w:left w:val="nil"/>
          <w:bottom w:val="single" w:sz="8" w:space="0" w:color="4D4D4D" w:themeColor="text1"/>
          <w:right w:val="nil"/>
          <w:insideH w:val="nil"/>
          <w:insideV w:val="nil"/>
        </w:tcBorders>
      </w:tcPr>
    </w:tblStylePr>
    <w:tblStylePr w:type="lastRow">
      <w:pPr>
        <w:spacing w:before="0" w:after="0" w:line="240" w:lineRule="auto"/>
      </w:pPr>
      <w:rPr>
        <w:b/>
        <w:bCs/>
      </w:rPr>
      <w:tblPr/>
      <w:tcPr>
        <w:tcBorders>
          <w:top w:val="single" w:sz="8" w:space="0" w:color="4D4D4D" w:themeColor="text1"/>
          <w:left w:val="nil"/>
          <w:bottom w:val="single" w:sz="8" w:space="0" w:color="4D4D4D"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text1" w:themeFillTint="3F"/>
      </w:tcPr>
    </w:tblStylePr>
    <w:tblStylePr w:type="band1Horz">
      <w:tblPr/>
      <w:tcPr>
        <w:tcBorders>
          <w:left w:val="nil"/>
          <w:right w:val="nil"/>
          <w:insideH w:val="nil"/>
          <w:insideV w:val="nil"/>
        </w:tcBorders>
        <w:shd w:val="clear" w:color="auto" w:fill="D3D3D3" w:themeFill="text1" w:themeFillTint="3F"/>
      </w:tcPr>
    </w:tblStylePr>
  </w:style>
  <w:style w:type="paragraph" w:styleId="Markeringsbobletekst">
    <w:name w:val="Balloon Text"/>
    <w:basedOn w:val="Normal"/>
    <w:link w:val="MarkeringsbobletekstTegn"/>
    <w:uiPriority w:val="99"/>
    <w:semiHidden/>
    <w:unhideWhenUsed/>
    <w:rsid w:val="003F048F"/>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3F048F"/>
    <w:rPr>
      <w:rFonts w:ascii="Tahoma" w:hAnsi="Tahoma" w:cs="Tahoma"/>
      <w:color w:val="000000"/>
      <w:sz w:val="16"/>
      <w:szCs w:val="16"/>
      <w:lang w:val="en-US"/>
    </w:rPr>
  </w:style>
  <w:style w:type="paragraph" w:styleId="Opstilling-punkttegn">
    <w:name w:val="List Bullet"/>
    <w:basedOn w:val="Normal"/>
    <w:uiPriority w:val="99"/>
    <w:semiHidden/>
    <w:unhideWhenUsed/>
    <w:rsid w:val="003F048F"/>
    <w:pPr>
      <w:numPr>
        <w:numId w:val="22"/>
      </w:numPr>
      <w:contextualSpacing/>
    </w:pPr>
  </w:style>
  <w:style w:type="paragraph" w:styleId="Opstilling-talellerbogst">
    <w:name w:val="List Number"/>
    <w:basedOn w:val="Normal"/>
    <w:uiPriority w:val="99"/>
    <w:semiHidden/>
    <w:unhideWhenUsed/>
    <w:rsid w:val="003F048F"/>
    <w:pPr>
      <w:numPr>
        <w:numId w:val="21"/>
      </w:numPr>
      <w:contextualSpacing/>
    </w:pPr>
  </w:style>
  <w:style w:type="table" w:customStyle="1" w:styleId="Pensionstandard">
    <w:name w:val="Pension standard"/>
    <w:basedOn w:val="Tabel-Normal"/>
    <w:uiPriority w:val="99"/>
    <w:rsid w:val="003F048F"/>
    <w:pPr>
      <w:keepNext/>
      <w:spacing w:after="0" w:line="240" w:lineRule="auto"/>
    </w:pPr>
    <w:rPr>
      <w:sz w:val="18"/>
    </w:rPr>
    <w:tblPr>
      <w:tblBorders>
        <w:top w:val="single" w:sz="4" w:space="0" w:color="000000" w:themeColor="background2"/>
        <w:left w:val="single" w:sz="4" w:space="0" w:color="000000" w:themeColor="background2"/>
        <w:bottom w:val="single" w:sz="4" w:space="0" w:color="000000" w:themeColor="background2"/>
        <w:right w:val="single" w:sz="4" w:space="0" w:color="000000" w:themeColor="background2"/>
        <w:insideH w:val="single" w:sz="4" w:space="0" w:color="000000" w:themeColor="background2"/>
        <w:insideV w:val="single" w:sz="4" w:space="0" w:color="000000" w:themeColor="background2"/>
      </w:tblBorders>
      <w:tblCellMar>
        <w:left w:w="0" w:type="dxa"/>
        <w:right w:w="0" w:type="dxa"/>
      </w:tblCellMar>
    </w:tblPr>
    <w:tcPr>
      <w:shd w:val="clear" w:color="F2F2F2" w:themeColor="background1" w:themeShade="F2" w:fill="auto"/>
    </w:tcPr>
    <w:tblStylePr w:type="firstRow">
      <w:rPr>
        <w:rFonts w:ascii="+Tabeloverskrift" w:hAnsi="+Tabeloverskrift"/>
        <w:b w:val="0"/>
        <w:i w:val="0"/>
        <w:sz w:val="18"/>
      </w:rPr>
      <w:tblPr/>
      <w:tcPr>
        <w:shd w:val="clear" w:color="auto" w:fill="F2F2F2" w:themeFill="background1" w:themeFillShade="F2"/>
      </w:tcPr>
    </w:tblStylePr>
    <w:tblStylePr w:type="lastRow">
      <w:tblPr/>
      <w:tcPr>
        <w:tcBorders>
          <w:top w:val="single" w:sz="12" w:space="0" w:color="000000" w:themeColor="background2"/>
          <w:left w:val="single" w:sz="4" w:space="0" w:color="F2F2F2" w:themeColor="background1" w:themeShade="F2"/>
          <w:bottom w:val="single" w:sz="12" w:space="0" w:color="000000" w:themeColor="background2"/>
          <w:right w:val="single" w:sz="4" w:space="0" w:color="F2F2F2" w:themeColor="background1" w:themeShade="F2"/>
          <w:insideH w:val="nil"/>
          <w:insideV w:val="nil"/>
          <w:tl2br w:val="nil"/>
          <w:tr2bl w:val="nil"/>
        </w:tcBorders>
        <w:shd w:val="clear" w:color="F2F2F2" w:themeColor="background1" w:themeShade="F2" w:fill="auto"/>
      </w:tcPr>
    </w:tblStylePr>
  </w:style>
  <w:style w:type="character" w:styleId="Pladsholdertekst">
    <w:name w:val="Placeholder Text"/>
    <w:basedOn w:val="Standardskrifttypeiafsnit"/>
    <w:uiPriority w:val="99"/>
    <w:semiHidden/>
    <w:rsid w:val="003F048F"/>
    <w:rPr>
      <w:color w:val="808080"/>
    </w:rPr>
  </w:style>
  <w:style w:type="paragraph" w:customStyle="1" w:styleId="Punktopstilling">
    <w:name w:val="Punkt opstilling"/>
    <w:basedOn w:val="Opstilling-punkttegn"/>
    <w:link w:val="PunktopstillingTegn"/>
    <w:rsid w:val="003F048F"/>
    <w:pPr>
      <w:spacing w:before="200" w:after="200"/>
      <w:ind w:left="357" w:hanging="357"/>
    </w:pPr>
  </w:style>
  <w:style w:type="character" w:customStyle="1" w:styleId="PunktopstillingTegn">
    <w:name w:val="Punkt opstilling Tegn"/>
    <w:basedOn w:val="ListeafsnitTegn"/>
    <w:link w:val="Punktopstilling"/>
    <w:rsid w:val="003F048F"/>
    <w:rPr>
      <w:rFonts w:ascii="Arial" w:hAnsi="Arial" w:cs="Arial"/>
      <w:color w:val="000000"/>
      <w:sz w:val="20"/>
      <w:szCs w:val="20"/>
      <w:lang w:val="en-US"/>
    </w:rPr>
  </w:style>
  <w:style w:type="paragraph" w:styleId="Sidefod">
    <w:name w:val="footer"/>
    <w:basedOn w:val="Normal"/>
    <w:link w:val="SidefodTegn"/>
    <w:uiPriority w:val="99"/>
    <w:unhideWhenUsed/>
    <w:rsid w:val="003F048F"/>
    <w:pPr>
      <w:tabs>
        <w:tab w:val="center" w:pos="4680"/>
        <w:tab w:val="right" w:pos="9360"/>
      </w:tabs>
      <w:spacing w:line="240" w:lineRule="auto"/>
    </w:pPr>
  </w:style>
  <w:style w:type="character" w:customStyle="1" w:styleId="SidefodTegn">
    <w:name w:val="Sidefod Tegn"/>
    <w:basedOn w:val="Standardskrifttypeiafsnit"/>
    <w:link w:val="Sidefod"/>
    <w:uiPriority w:val="99"/>
    <w:rsid w:val="003F048F"/>
    <w:rPr>
      <w:rFonts w:ascii="Arial" w:hAnsi="Arial" w:cs="Arial"/>
      <w:color w:val="000000"/>
      <w:sz w:val="20"/>
      <w:szCs w:val="20"/>
      <w:lang w:val="en-US"/>
    </w:rPr>
  </w:style>
  <w:style w:type="paragraph" w:styleId="Sidehoved">
    <w:name w:val="header"/>
    <w:basedOn w:val="Normal"/>
    <w:link w:val="SidehovedTegn"/>
    <w:uiPriority w:val="99"/>
    <w:unhideWhenUsed/>
    <w:rsid w:val="003F048F"/>
    <w:pPr>
      <w:tabs>
        <w:tab w:val="center" w:pos="4680"/>
        <w:tab w:val="right" w:pos="9360"/>
      </w:tabs>
      <w:spacing w:line="240" w:lineRule="auto"/>
    </w:pPr>
  </w:style>
  <w:style w:type="character" w:customStyle="1" w:styleId="SidehovedTegn">
    <w:name w:val="Sidehoved Tegn"/>
    <w:basedOn w:val="Standardskrifttypeiafsnit"/>
    <w:link w:val="Sidehoved"/>
    <w:uiPriority w:val="99"/>
    <w:rsid w:val="003F048F"/>
    <w:rPr>
      <w:rFonts w:ascii="Arial" w:hAnsi="Arial" w:cs="Arial"/>
      <w:color w:val="000000"/>
      <w:sz w:val="20"/>
      <w:szCs w:val="20"/>
      <w:lang w:val="en-US"/>
    </w:rPr>
  </w:style>
  <w:style w:type="table" w:styleId="Tabel-Gitter">
    <w:name w:val="Table Grid"/>
    <w:basedOn w:val="Tabel-Normal"/>
    <w:uiPriority w:val="59"/>
    <w:rsid w:val="003F048F"/>
    <w:pPr>
      <w:spacing w:after="0" w:line="220" w:lineRule="atLeast"/>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style>
  <w:style w:type="table" w:customStyle="1" w:styleId="Tabel-Gitter1">
    <w:name w:val="Tabel - Gitter1"/>
    <w:basedOn w:val="Tabel-Normal"/>
    <w:next w:val="Tabel-Gitter"/>
    <w:uiPriority w:val="59"/>
    <w:rsid w:val="003F048F"/>
    <w:pPr>
      <w:spacing w:after="0" w:line="220" w:lineRule="atLeast"/>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style>
  <w:style w:type="paragraph" w:customStyle="1" w:styleId="Tabeltotal">
    <w:name w:val="Tabel total"/>
    <w:basedOn w:val="Normal"/>
    <w:link w:val="TabeltotalTegn"/>
    <w:rsid w:val="003F048F"/>
    <w:pPr>
      <w:spacing w:before="80" w:after="80" w:line="220" w:lineRule="atLeast"/>
      <w:ind w:left="85" w:right="85"/>
    </w:pPr>
    <w:rPr>
      <w:b/>
      <w:sz w:val="18"/>
    </w:rPr>
  </w:style>
  <w:style w:type="character" w:customStyle="1" w:styleId="TabeltotalTegn">
    <w:name w:val="Tabel total Tegn"/>
    <w:basedOn w:val="Standardskrifttypeiafsnit"/>
    <w:link w:val="Tabeltotal"/>
    <w:rsid w:val="003F048F"/>
    <w:rPr>
      <w:rFonts w:ascii="Arial" w:hAnsi="Arial" w:cs="Arial"/>
      <w:b/>
      <w:color w:val="000000"/>
      <w:sz w:val="18"/>
      <w:szCs w:val="20"/>
      <w:lang w:val="en-US"/>
    </w:rPr>
  </w:style>
  <w:style w:type="paragraph" w:customStyle="1" w:styleId="Talopstilling">
    <w:name w:val="Tal opstilling"/>
    <w:basedOn w:val="Opstilling-talellerbogst"/>
    <w:link w:val="TalopstillingTegn"/>
    <w:rsid w:val="003F048F"/>
    <w:pPr>
      <w:numPr>
        <w:numId w:val="23"/>
      </w:numPr>
      <w:spacing w:before="200" w:after="200"/>
    </w:pPr>
    <w:rPr>
      <w:lang w:val="da-DK"/>
    </w:rPr>
  </w:style>
  <w:style w:type="character" w:customStyle="1" w:styleId="TalopstillingTegn">
    <w:name w:val="Tal opstilling Tegn"/>
    <w:basedOn w:val="ListeafsnitTegn"/>
    <w:link w:val="Talopstilling"/>
    <w:rsid w:val="003F048F"/>
    <w:rPr>
      <w:rFonts w:ascii="Arial" w:hAnsi="Arial" w:cs="Arial"/>
      <w:color w:val="000000"/>
      <w:sz w:val="20"/>
      <w:szCs w:val="20"/>
    </w:rPr>
  </w:style>
  <w:style w:type="paragraph" w:customStyle="1" w:styleId="Adresse">
    <w:name w:val="Adresse"/>
    <w:basedOn w:val="Normal"/>
    <w:link w:val="AdresseTegn"/>
    <w:qFormat/>
    <w:rsid w:val="0076248F"/>
    <w:pPr>
      <w:spacing w:line="216" w:lineRule="auto"/>
      <w:ind w:left="284" w:right="2835"/>
    </w:pPr>
    <w:rPr>
      <w:sz w:val="16"/>
      <w:szCs w:val="16"/>
    </w:rPr>
  </w:style>
  <w:style w:type="character" w:customStyle="1" w:styleId="AdresseTegn">
    <w:name w:val="Adresse Tegn"/>
    <w:basedOn w:val="Standardskrifttypeiafsnit"/>
    <w:link w:val="Adresse"/>
    <w:rsid w:val="0076248F"/>
    <w:rPr>
      <w:rFonts w:ascii="Arial" w:hAnsi="Arial" w:cs="Arial"/>
      <w:color w:val="000000"/>
      <w:sz w:val="16"/>
      <w:szCs w:val="16"/>
      <w:lang w:val="en-US"/>
    </w:rPr>
  </w:style>
  <w:style w:type="numbering" w:customStyle="1" w:styleId="TypografiPunkttegnSymbolsymbolVenstre063cmHngende06">
    <w:name w:val="Typografi Punkttegn Symbol (symbol) Venstre:  063 cm Hængende:  06..."/>
    <w:basedOn w:val="Ingenoversigt"/>
    <w:rsid w:val="003F048F"/>
    <w:pPr>
      <w:numPr>
        <w:numId w:val="24"/>
      </w:numPr>
    </w:pPr>
  </w:style>
  <w:style w:type="numbering" w:customStyle="1" w:styleId="Typografi1">
    <w:name w:val="Typografi1"/>
    <w:uiPriority w:val="99"/>
    <w:rsid w:val="003F048F"/>
    <w:pPr>
      <w:numPr>
        <w:numId w:val="25"/>
      </w:numPr>
    </w:pPr>
  </w:style>
  <w:style w:type="character" w:customStyle="1" w:styleId="Ulstomtale1">
    <w:name w:val="Uløst omtale1"/>
    <w:basedOn w:val="Standardskrifttypeiafsnit"/>
    <w:uiPriority w:val="99"/>
    <w:rsid w:val="003F048F"/>
    <w:rPr>
      <w:color w:val="605E5C"/>
      <w:shd w:val="clear" w:color="auto" w:fill="E1DFDD"/>
    </w:rPr>
  </w:style>
  <w:style w:type="character" w:customStyle="1" w:styleId="Overskrift3Tegn">
    <w:name w:val="Overskrift 3 Tegn"/>
    <w:basedOn w:val="Standardskrifttypeiafsnit"/>
    <w:link w:val="Overskrift3"/>
    <w:uiPriority w:val="9"/>
    <w:rsid w:val="003F048F"/>
    <w:rPr>
      <w:rFonts w:ascii="Arial" w:eastAsiaTheme="majorEastAsia" w:hAnsi="Arial" w:cs="Arial"/>
      <w:b/>
      <w:bCs/>
      <w:color w:val="000000"/>
      <w:sz w:val="18"/>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0511990">
      <w:bodyDiv w:val="1"/>
      <w:marLeft w:val="0"/>
      <w:marRight w:val="0"/>
      <w:marTop w:val="0"/>
      <w:marBottom w:val="0"/>
      <w:divBdr>
        <w:top w:val="none" w:sz="0" w:space="0" w:color="auto"/>
        <w:left w:val="none" w:sz="0" w:space="0" w:color="auto"/>
        <w:bottom w:val="none" w:sz="0" w:space="0" w:color="auto"/>
        <w:right w:val="none" w:sz="0" w:space="0" w:color="auto"/>
      </w:divBdr>
    </w:div>
    <w:div w:id="929852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mo\Downloads\np_1319.dotx" TargetMode="External"/></Relationships>
</file>

<file path=word/theme/theme1.xml><?xml version="1.0" encoding="utf-8"?>
<a:theme xmlns:a="http://schemas.openxmlformats.org/drawingml/2006/main" name="Kontortema">
  <a:themeElements>
    <a:clrScheme name="atp">
      <a:dk1>
        <a:srgbClr val="4D4D4D"/>
      </a:dk1>
      <a:lt1>
        <a:sysClr val="window" lastClr="FFFFFF"/>
      </a:lt1>
      <a:dk2>
        <a:srgbClr val="4D5D1E"/>
      </a:dk2>
      <a:lt2>
        <a:srgbClr val="000000"/>
      </a:lt2>
      <a:accent1>
        <a:srgbClr val="ADC232"/>
      </a:accent1>
      <a:accent2>
        <a:srgbClr val="A2A2A2"/>
      </a:accent2>
      <a:accent3>
        <a:srgbClr val="4D5D1E"/>
      </a:accent3>
      <a:accent4>
        <a:srgbClr val="CC6600"/>
      </a:accent4>
      <a:accent5>
        <a:srgbClr val="B41E0A"/>
      </a:accent5>
      <a:accent6>
        <a:srgbClr val="7D961E"/>
      </a:accent6>
      <a:hlink>
        <a:srgbClr val="0000FF"/>
      </a:hlink>
      <a:folHlink>
        <a:srgbClr val="800080"/>
      </a:folHlink>
    </a:clrScheme>
    <a:fontScheme name="Arial">
      <a:majorFont>
        <a:latin typeface="Arial"/>
        <a:ea typeface=""/>
        <a:cs typeface=""/>
      </a:majorFont>
      <a:minorFont>
        <a:latin typeface="Arial"/>
        <a:ea typeface=""/>
        <a:cs typeface=""/>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http://schemas.openxmlformats.org/officeDocument/2006/bibliography" xmlns:b="http://schemas.openxmlformats.org/officeDocument/2006/bibliography" SelectedStyle="\APA.XSL" StyleName="APA"/>
</file>

<file path=customXml/itemProps1.xml><?xml version="1.0" encoding="utf-8"?>
<ds:datastoreItem xmlns:ds="http://schemas.openxmlformats.org/officeDocument/2006/customXml" ds:itemID="{8B259CAB-1A47-4EDC-BEFE-D407447E6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np_1319.dotx</Template>
  <TotalTime>1</TotalTime>
  <Pages>2</Pages>
  <Words>678</Words>
  <Characters>4136</Characters>
  <Application>Microsoft Office Word</Application>
  <DocSecurity>0</DocSecurity>
  <Lines>34</Lines>
  <Paragraphs>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ATP</Company>
  <LinksUpToDate>false</LinksUpToDate>
  <CharactersWithSpaces>4805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 Shahid Mahmood - HMO</dc:creator>
  <cp:lastModifiedBy>Hamza Shahid Mahmood - HMO</cp:lastModifiedBy>
  <cp:revision>1</cp:revision>
  <cp:lastPrinted>2023-05-12T09:18:00Z</cp:lastPrinted>
  <dcterms:created xsi:type="dcterms:W3CDTF">2025-07-18T10:49:00Z</dcterms:created>
  <dcterms:modified xsi:type="dcterms:W3CDTF">2025-07-18T10:50:00Z</dcterms:modified>
</cp:coreProperties>
</file>